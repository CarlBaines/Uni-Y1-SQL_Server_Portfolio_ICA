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04C3A" w14:textId="3ED72739" w:rsidR="00C6554A" w:rsidRPr="006C3622" w:rsidRDefault="00C6554A" w:rsidP="00C6554A">
      <w:pPr>
        <w:pStyle w:val="Photo"/>
        <w:rPr>
          <w:rFonts w:ascii="Calibri" w:hAnsi="Calibri" w:cs="Calibri"/>
          <w:noProof/>
        </w:rPr>
      </w:pPr>
    </w:p>
    <w:p w14:paraId="681E4C85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193CC3CB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0A2838D5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0B085526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6A1DE6A6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14171229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7D3BFC36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3150E479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193E1C8A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7C1E8FA3" w14:textId="77777777" w:rsidR="002F4A83" w:rsidRPr="006C3622" w:rsidRDefault="002F4A83" w:rsidP="00C6554A">
      <w:pPr>
        <w:pStyle w:val="Photo"/>
        <w:rPr>
          <w:rFonts w:ascii="Calibri" w:hAnsi="Calibri" w:cs="Calibri"/>
          <w:noProof/>
        </w:rPr>
      </w:pPr>
    </w:p>
    <w:p w14:paraId="392189E1" w14:textId="77777777" w:rsidR="002F4A83" w:rsidRPr="006C3622" w:rsidRDefault="002F4A83" w:rsidP="00C6554A">
      <w:pPr>
        <w:pStyle w:val="Photo"/>
        <w:rPr>
          <w:rFonts w:ascii="Calibri" w:hAnsi="Calibri" w:cs="Calibri"/>
        </w:rPr>
      </w:pPr>
    </w:p>
    <w:p w14:paraId="7CC90770" w14:textId="0D8E79E2" w:rsidR="00C6554A" w:rsidRPr="006C3622" w:rsidRDefault="002F4A83" w:rsidP="00C6554A">
      <w:pPr>
        <w:pStyle w:val="Title"/>
        <w:rPr>
          <w:rFonts w:ascii="Calibri" w:hAnsi="Calibri" w:cs="Calibri"/>
        </w:rPr>
      </w:pPr>
      <w:r w:rsidRPr="006C3622">
        <w:rPr>
          <w:rFonts w:ascii="Calibri" w:hAnsi="Calibri" w:cs="Calibri"/>
        </w:rPr>
        <w:t>System Designs &amp; Databases ICA</w:t>
      </w:r>
    </w:p>
    <w:p w14:paraId="472F40A2" w14:textId="22235E86" w:rsidR="00C6554A" w:rsidRPr="006C3622" w:rsidRDefault="00C2672A" w:rsidP="00C6554A">
      <w:pPr>
        <w:pStyle w:val="Subtitle"/>
        <w:rPr>
          <w:rFonts w:ascii="Calibri" w:hAnsi="Calibri" w:cs="Calibri"/>
        </w:rPr>
      </w:pPr>
      <w:r w:rsidRPr="006C3622">
        <w:rPr>
          <w:rFonts w:ascii="Calibri" w:hAnsi="Calibri" w:cs="Calibri"/>
        </w:rPr>
        <w:t>T-SQL</w:t>
      </w:r>
      <w:r w:rsidR="002F4A83" w:rsidRPr="006C3622">
        <w:rPr>
          <w:rFonts w:ascii="Calibri" w:hAnsi="Calibri" w:cs="Calibri"/>
        </w:rPr>
        <w:t xml:space="preserve"> Server – </w:t>
      </w:r>
      <w:r w:rsidRPr="006C3622">
        <w:rPr>
          <w:rFonts w:ascii="Calibri" w:hAnsi="Calibri" w:cs="Calibri"/>
        </w:rPr>
        <w:t>T-SQL</w:t>
      </w:r>
      <w:r w:rsidR="002F4A83" w:rsidRPr="006C3622">
        <w:rPr>
          <w:rFonts w:ascii="Calibri" w:hAnsi="Calibri" w:cs="Calibri"/>
        </w:rPr>
        <w:t xml:space="preserve"> Queries to support</w:t>
      </w:r>
    </w:p>
    <w:p w14:paraId="08282DC7" w14:textId="77777777" w:rsidR="00A10C55" w:rsidRPr="006C3622" w:rsidRDefault="002F4A83" w:rsidP="00C6554A">
      <w:pPr>
        <w:pStyle w:val="ContactInfo"/>
        <w:rPr>
          <w:rFonts w:ascii="Calibri" w:hAnsi="Calibri" w:cs="Calibri"/>
        </w:rPr>
      </w:pPr>
      <w:r w:rsidRPr="006C362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A3E43" wp14:editId="3FCFBF33">
                <wp:simplePos x="0" y="0"/>
                <wp:positionH relativeFrom="column">
                  <wp:posOffset>-995483</wp:posOffset>
                </wp:positionH>
                <wp:positionV relativeFrom="paragraph">
                  <wp:posOffset>4110661</wp:posOffset>
                </wp:positionV>
                <wp:extent cx="2017986" cy="2028497"/>
                <wp:effectExtent l="0" t="0" r="0" b="0"/>
                <wp:wrapNone/>
                <wp:docPr id="176965509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7986" cy="2028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7AF12" w14:textId="113C81F4" w:rsidR="002F4A83" w:rsidRPr="002F4A83" w:rsidRDefault="002F4A83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4A83">
                              <w:rPr>
                                <w:rFonts w:ascii="Calibri" w:hAnsi="Calibri" w:cs="Calibri"/>
                                <w:color w:val="FFFFFF" w:themeColor="background1"/>
                                <w:sz w:val="24"/>
                                <w:szCs w:val="24"/>
                              </w:rPr>
                              <w:t>Name:</w:t>
                            </w:r>
                            <w:r w:rsidRPr="002F4A8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Carl Baines</w:t>
                            </w:r>
                          </w:p>
                          <w:p w14:paraId="334FCAE0" w14:textId="563B220A" w:rsidR="002F4A83" w:rsidRPr="002F4A83" w:rsidRDefault="002F4A83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4A83">
                              <w:rPr>
                                <w:rFonts w:ascii="Calibri" w:hAnsi="Calibri" w:cs="Calibri"/>
                                <w:color w:val="FFFFFF" w:themeColor="background1"/>
                                <w:sz w:val="24"/>
                                <w:szCs w:val="24"/>
                              </w:rPr>
                              <w:t>Course:</w:t>
                            </w:r>
                            <w:r w:rsidRPr="002F4A8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System Designs and Databases</w:t>
                            </w:r>
                          </w:p>
                          <w:p w14:paraId="0F4A1413" w14:textId="58DE72C2" w:rsidR="002F4A83" w:rsidRPr="002F4A83" w:rsidRDefault="002F4A83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4A83">
                              <w:rPr>
                                <w:rFonts w:ascii="Calibri" w:hAnsi="Calibri" w:cs="Calibri"/>
                                <w:color w:val="FFFFFF" w:themeColor="background1"/>
                                <w:sz w:val="24"/>
                                <w:szCs w:val="24"/>
                              </w:rPr>
                              <w:t>Date</w:t>
                            </w:r>
                            <w:r w:rsidRPr="002F4A8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: 18/03/2025</w:t>
                            </w:r>
                          </w:p>
                          <w:p w14:paraId="6296A7CA" w14:textId="7CBA59EE" w:rsidR="002F4A83" w:rsidRPr="002F4A83" w:rsidRDefault="002F4A83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4A83">
                              <w:rPr>
                                <w:rFonts w:ascii="Calibri" w:hAnsi="Calibri" w:cs="Calibri"/>
                                <w:color w:val="FFFFFF" w:themeColor="background1"/>
                                <w:sz w:val="24"/>
                                <w:szCs w:val="24"/>
                              </w:rPr>
                              <w:t>Tutor Name:</w:t>
                            </w:r>
                            <w:r w:rsidRPr="002F4A8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Sumeia Elkazza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A3E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8.4pt;margin-top:323.65pt;width:158.9pt;height:15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" filled="f" stroked="f" strokeweight=".5pt">
                <v:textbox>
                  <w:txbxContent>
                    <w:p w14:paraId="3EE7AF12" w14:textId="113C81F4" w:rsidR="002F4A83" w:rsidRPr="002F4A83" w:rsidRDefault="002F4A83">
                      <w:pP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2F4A83">
                        <w:rPr>
                          <w:rFonts w:ascii="Calibri" w:hAnsi="Calibri" w:cs="Calibri"/>
                          <w:color w:val="FFFFFF" w:themeColor="background1"/>
                          <w:sz w:val="24"/>
                          <w:szCs w:val="24"/>
                        </w:rPr>
                        <w:t>Name:</w:t>
                      </w:r>
                      <w:r w:rsidRPr="002F4A8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Carl Baines</w:t>
                      </w:r>
                    </w:p>
                    <w:p w14:paraId="334FCAE0" w14:textId="563B220A" w:rsidR="002F4A83" w:rsidRPr="002F4A83" w:rsidRDefault="002F4A83">
                      <w:pP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2F4A83">
                        <w:rPr>
                          <w:rFonts w:ascii="Calibri" w:hAnsi="Calibri" w:cs="Calibri"/>
                          <w:color w:val="FFFFFF" w:themeColor="background1"/>
                          <w:sz w:val="24"/>
                          <w:szCs w:val="24"/>
                        </w:rPr>
                        <w:t>Course:</w:t>
                      </w:r>
                      <w:r w:rsidRPr="002F4A8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System Designs and Databases</w:t>
                      </w:r>
                    </w:p>
                    <w:p w14:paraId="0F4A1413" w14:textId="58DE72C2" w:rsidR="002F4A83" w:rsidRPr="002F4A83" w:rsidRDefault="002F4A83">
                      <w:pP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2F4A83">
                        <w:rPr>
                          <w:rFonts w:ascii="Calibri" w:hAnsi="Calibri" w:cs="Calibri"/>
                          <w:color w:val="FFFFFF" w:themeColor="background1"/>
                          <w:sz w:val="24"/>
                          <w:szCs w:val="24"/>
                        </w:rPr>
                        <w:t>Date</w:t>
                      </w:r>
                      <w:r w:rsidRPr="002F4A8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: 18/03/2025</w:t>
                      </w:r>
                    </w:p>
                    <w:p w14:paraId="6296A7CA" w14:textId="7CBA59EE" w:rsidR="002F4A83" w:rsidRPr="002F4A83" w:rsidRDefault="002F4A83">
                      <w:pP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2F4A83">
                        <w:rPr>
                          <w:rFonts w:ascii="Calibri" w:hAnsi="Calibri" w:cs="Calibri"/>
                          <w:color w:val="FFFFFF" w:themeColor="background1"/>
                          <w:sz w:val="24"/>
                          <w:szCs w:val="24"/>
                        </w:rPr>
                        <w:t>Tutor Name:</w:t>
                      </w:r>
                      <w:r w:rsidRPr="002F4A8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Sumeia Elkazza</w:t>
                      </w:r>
                    </w:p>
                  </w:txbxContent>
                </v:textbox>
              </v:shape>
            </w:pict>
          </mc:Fallback>
        </mc:AlternateContent>
      </w:r>
      <w:r w:rsidRPr="006C362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91FAAB" wp14:editId="1B442494">
                <wp:simplePos x="0" y="0"/>
                <wp:positionH relativeFrom="column">
                  <wp:posOffset>-1121979</wp:posOffset>
                </wp:positionH>
                <wp:positionV relativeFrom="paragraph">
                  <wp:posOffset>2713246</wp:posOffset>
                </wp:positionV>
                <wp:extent cx="4267200" cy="3486150"/>
                <wp:effectExtent l="0" t="0" r="19050" b="19050"/>
                <wp:wrapNone/>
                <wp:docPr id="1732515595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34861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491A3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-88.35pt;margin-top:213.65pt;width:336pt;height:27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" fillcolor="#00a0b8 [3204]" strokecolor="#00171b [484]" strokeweight="2pt"/>
            </w:pict>
          </mc:Fallback>
        </mc:AlternateContent>
      </w:r>
      <w:r w:rsidRPr="006C3622">
        <w:rPr>
          <w:rFonts w:ascii="Calibri" w:hAnsi="Calibri" w:cs="Calibri"/>
        </w:rPr>
        <w:t>European Top Leagues</w:t>
      </w:r>
    </w:p>
    <w:p w14:paraId="6D97CECC" w14:textId="77777777" w:rsidR="00A10C55" w:rsidRPr="006C3622" w:rsidRDefault="00A10C55">
      <w:pPr>
        <w:rPr>
          <w:rFonts w:ascii="Calibri" w:hAnsi="Calibri" w:cs="Calibri"/>
        </w:rPr>
      </w:pPr>
      <w:r w:rsidRPr="006C3622">
        <w:rPr>
          <w:rFonts w:ascii="Calibri" w:hAnsi="Calibri" w:cs="Calibri"/>
        </w:rPr>
        <w:br w:type="page"/>
      </w:r>
    </w:p>
    <w:sdt>
      <w:sdtPr>
        <w:rPr>
          <w:rFonts w:ascii="Calibri" w:eastAsiaTheme="minorHAnsi" w:hAnsi="Calibri" w:cs="Calibri"/>
          <w:color w:val="595959" w:themeColor="text1" w:themeTint="A6"/>
          <w:sz w:val="22"/>
          <w:szCs w:val="22"/>
          <w:lang w:val="en-US" w:eastAsia="en-US"/>
        </w:rPr>
        <w:id w:val="-1281646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11FCE" w14:textId="184D79AF" w:rsidR="00A10C55" w:rsidRPr="005544EF" w:rsidRDefault="00A10C55" w:rsidP="005544EF">
          <w:pPr>
            <w:pStyle w:val="TOCHeading"/>
            <w:jc w:val="center"/>
            <w:rPr>
              <w:rFonts w:ascii="Calibri" w:eastAsiaTheme="minorHAnsi" w:hAnsi="Calibri" w:cs="Calibri"/>
              <w:color w:val="595959" w:themeColor="text1" w:themeTint="A6"/>
              <w:sz w:val="22"/>
              <w:szCs w:val="22"/>
              <w:lang w:val="en-US" w:eastAsia="en-US"/>
            </w:rPr>
          </w:pPr>
          <w:r w:rsidRPr="006C3622">
            <w:rPr>
              <w:rFonts w:ascii="Calibri" w:hAnsi="Calibri" w:cs="Calibri"/>
            </w:rPr>
            <w:t>Table of Contents</w:t>
          </w:r>
        </w:p>
        <w:p w14:paraId="6030D82D" w14:textId="6FE1CE9F" w:rsidR="003A5761" w:rsidRDefault="00A10C5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6C3622">
            <w:rPr>
              <w:rFonts w:ascii="Calibri" w:hAnsi="Calibri" w:cs="Calibri"/>
            </w:rPr>
            <w:fldChar w:fldCharType="begin"/>
          </w:r>
          <w:r w:rsidRPr="006C3622">
            <w:rPr>
              <w:rFonts w:ascii="Calibri" w:hAnsi="Calibri" w:cs="Calibri"/>
            </w:rPr>
            <w:instrText xml:space="preserve"> TOC \o "1-3" \h \z \u </w:instrText>
          </w:r>
          <w:r w:rsidRPr="006C3622">
            <w:rPr>
              <w:rFonts w:ascii="Calibri" w:hAnsi="Calibri" w:cs="Calibri"/>
            </w:rPr>
            <w:fldChar w:fldCharType="separate"/>
          </w:r>
          <w:hyperlink w:anchor="_Toc196481740" w:history="1">
            <w:r w:rsidR="003A5761" w:rsidRPr="004169FA">
              <w:rPr>
                <w:rStyle w:val="Hyperlink"/>
                <w:rFonts w:ascii="Calibri" w:hAnsi="Calibri" w:cs="Calibri"/>
                <w:noProof/>
              </w:rPr>
              <w:t>T-SQL Server Practitioner Details</w:t>
            </w:r>
            <w:r w:rsidR="003A5761">
              <w:rPr>
                <w:noProof/>
                <w:webHidden/>
              </w:rPr>
              <w:tab/>
            </w:r>
            <w:r w:rsidR="003A5761">
              <w:rPr>
                <w:noProof/>
                <w:webHidden/>
              </w:rPr>
              <w:fldChar w:fldCharType="begin"/>
            </w:r>
            <w:r w:rsidR="003A5761">
              <w:rPr>
                <w:noProof/>
                <w:webHidden/>
              </w:rPr>
              <w:instrText xml:space="preserve"> PAGEREF _Toc196481740 \h </w:instrText>
            </w:r>
            <w:r w:rsidR="003A5761">
              <w:rPr>
                <w:noProof/>
                <w:webHidden/>
              </w:rPr>
            </w:r>
            <w:r w:rsidR="003A5761">
              <w:rPr>
                <w:noProof/>
                <w:webHidden/>
              </w:rPr>
              <w:fldChar w:fldCharType="separate"/>
            </w:r>
            <w:r w:rsidR="003A5761">
              <w:rPr>
                <w:noProof/>
                <w:webHidden/>
              </w:rPr>
              <w:t>3</w:t>
            </w:r>
            <w:r w:rsidR="003A5761">
              <w:rPr>
                <w:noProof/>
                <w:webHidden/>
              </w:rPr>
              <w:fldChar w:fldCharType="end"/>
            </w:r>
          </w:hyperlink>
        </w:p>
        <w:p w14:paraId="4CE21F06" w14:textId="64683306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1" w:history="1">
            <w:r w:rsidRPr="004169FA">
              <w:rPr>
                <w:rStyle w:val="Hyperlink"/>
                <w:rFonts w:ascii="Calibri" w:hAnsi="Calibri" w:cs="Calibri"/>
                <w:noProof/>
              </w:rPr>
              <w:t>Performance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F981" w14:textId="7F2C3638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2" w:history="1">
            <w:r w:rsidRPr="004169FA">
              <w:rPr>
                <w:rStyle w:val="Hyperlink"/>
                <w:rFonts w:ascii="Calibri" w:hAnsi="Calibri" w:cs="Calibri"/>
                <w:noProof/>
              </w:rPr>
              <w:t>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98E9" w14:textId="3B4E7685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3" w:history="1">
            <w:r w:rsidRPr="004169FA">
              <w:rPr>
                <w:rStyle w:val="Hyperlink"/>
                <w:rFonts w:ascii="Calibri" w:hAnsi="Calibri" w:cs="Calibri"/>
                <w:noProof/>
              </w:rPr>
              <w:t>WHY YOU SHOULD LEARN T-SQL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314B0" w14:textId="5672BB2E" w:rsidR="003A5761" w:rsidRDefault="003A576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4" w:history="1">
            <w:r w:rsidRPr="004169FA">
              <w:rPr>
                <w:rStyle w:val="Hyperlink"/>
                <w:rFonts w:ascii="Calibri" w:hAnsi="Calibri" w:cs="Calibri"/>
                <w:noProof/>
              </w:rPr>
              <w:t>T-SQL Server Database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D68F3" w14:textId="3A495114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5" w:history="1">
            <w:r w:rsidRPr="004169FA">
              <w:rPr>
                <w:rStyle w:val="Hyperlink"/>
                <w:rFonts w:ascii="Calibri" w:hAnsi="Calibri" w:cs="Calibri"/>
                <w:noProof/>
              </w:rPr>
              <w:t>T-SQL Server DATABASE FOR DEMOS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F0EB" w14:textId="7700176F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6" w:history="1">
            <w:r w:rsidRPr="004169FA">
              <w:rPr>
                <w:rStyle w:val="Hyperlink"/>
                <w:rFonts w:ascii="Calibri" w:hAnsi="Calibri" w:cs="Calibri"/>
                <w:noProof/>
              </w:rPr>
              <w:t>T-SQL Server DATABASE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3B84" w14:textId="1B8D53B2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7" w:history="1">
            <w:r w:rsidRPr="004169FA">
              <w:rPr>
                <w:rStyle w:val="Hyperlink"/>
                <w:rFonts w:ascii="Calibri" w:hAnsi="Calibri" w:cs="Calibri"/>
                <w:noProof/>
              </w:rPr>
              <w:t>T-SQL Supporting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101E" w14:textId="2281678C" w:rsidR="003A5761" w:rsidRDefault="003A576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8" w:history="1">
            <w:r w:rsidRPr="004169FA">
              <w:rPr>
                <w:rStyle w:val="Hyperlink"/>
                <w:rFonts w:ascii="Calibri" w:hAnsi="Calibri" w:cs="Calibri"/>
                <w:noProof/>
              </w:rPr>
              <w:t>T-SQL Part One: SQL Server Coding Basics (T-SQL03 to TSQL08)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92E95" w14:textId="436786A0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49" w:history="1">
            <w:r w:rsidRPr="004169FA">
              <w:rPr>
                <w:rStyle w:val="Hyperlink"/>
                <w:rFonts w:ascii="Calibri" w:hAnsi="Calibri" w:cs="Calibri"/>
                <w:noProof/>
              </w:rPr>
              <w:t>MODULE 3: Writing SELECT Queries with single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CE23F" w14:textId="3B84A3E3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0" w:history="1">
            <w:r w:rsidRPr="004169FA">
              <w:rPr>
                <w:rStyle w:val="Hyperlink"/>
                <w:rFonts w:ascii="Calibri" w:hAnsi="Calibri" w:cs="Calibri"/>
                <w:noProof/>
              </w:rPr>
              <w:t>DEMO 1: Writing Simple SELECT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55BE" w14:textId="2E80B469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1" w:history="1">
            <w:r w:rsidRPr="004169FA">
              <w:rPr>
                <w:rStyle w:val="Hyperlink"/>
                <w:rFonts w:ascii="Calibri" w:hAnsi="Calibri" w:cs="Calibri"/>
                <w:noProof/>
              </w:rPr>
              <w:t>DEMO 2: Eliminating Duplicates with 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1F1B" w14:textId="1374BF2C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2" w:history="1">
            <w:r w:rsidRPr="004169FA">
              <w:rPr>
                <w:rStyle w:val="Hyperlink"/>
                <w:rFonts w:ascii="Calibri" w:hAnsi="Calibri" w:cs="Calibri"/>
                <w:noProof/>
              </w:rPr>
              <w:t>DEMO 3: Using Column and Table Aliases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3AC8" w14:textId="47E7ADAA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3" w:history="1">
            <w:r w:rsidRPr="004169FA">
              <w:rPr>
                <w:rStyle w:val="Hyperlink"/>
                <w:rFonts w:ascii="Calibri" w:hAnsi="Calibri" w:cs="Calibri"/>
                <w:noProof/>
              </w:rPr>
              <w:t>DEMO 4: Writing SIMPLE Case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DAC1" w14:textId="0D4DDAEE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4" w:history="1">
            <w:r w:rsidRPr="004169FA">
              <w:rPr>
                <w:rStyle w:val="Hyperlink"/>
                <w:rFonts w:ascii="Calibri" w:hAnsi="Calibri" w:cs="Calibri"/>
                <w:noProof/>
              </w:rPr>
              <w:t>MODULE 4: Joining and querying multiple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FEA0" w14:textId="6C914C08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5" w:history="1">
            <w:r w:rsidRPr="004169FA">
              <w:rPr>
                <w:rStyle w:val="Hyperlink"/>
                <w:rFonts w:ascii="Calibri" w:hAnsi="Calibri" w:cs="Calibri"/>
                <w:noProof/>
              </w:rPr>
              <w:t>DEMO 1: How to provide data from 2 related tables with a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F1CE" w14:textId="3573CA04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6" w:history="1">
            <w:r w:rsidRPr="004169FA">
              <w:rPr>
                <w:rStyle w:val="Hyperlink"/>
                <w:rFonts w:ascii="Calibri" w:hAnsi="Calibri" w:cs="Calibri"/>
                <w:noProof/>
              </w:rPr>
              <w:t>DEMO 2: How to query with inner joins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2FB8" w14:textId="67605CD8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7" w:history="1">
            <w:r w:rsidRPr="004169FA">
              <w:rPr>
                <w:rStyle w:val="Hyperlink"/>
                <w:rFonts w:ascii="Calibri" w:hAnsi="Calibri" w:cs="Calibri"/>
                <w:noProof/>
              </w:rPr>
              <w:t>DEMO 3: How to query with outer joins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956A" w14:textId="35A1FA67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8" w:history="1">
            <w:r w:rsidRPr="004169FA">
              <w:rPr>
                <w:rStyle w:val="Hyperlink"/>
                <w:rFonts w:ascii="Calibri" w:hAnsi="Calibri" w:cs="Calibri"/>
                <w:noProof/>
              </w:rPr>
              <w:t>DEMO 4: How to query with cross joins and self joins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C8D1" w14:textId="2F19BA93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59" w:history="1">
            <w:r w:rsidRPr="004169FA">
              <w:rPr>
                <w:rStyle w:val="Hyperlink"/>
                <w:rFonts w:ascii="Calibri" w:hAnsi="Calibri" w:cs="Calibri"/>
                <w:noProof/>
              </w:rPr>
              <w:t>MODULE 5: Sorting and filtering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D470" w14:textId="4BB849F4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0" w:history="1">
            <w:r w:rsidRPr="004169FA">
              <w:rPr>
                <w:rStyle w:val="Hyperlink"/>
                <w:rFonts w:ascii="Calibri" w:hAnsi="Calibri" w:cs="Calibri"/>
                <w:noProof/>
              </w:rPr>
              <w:t>DEMO 1: How to Sort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B6B6" w14:textId="0D5B3F81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1" w:history="1">
            <w:r w:rsidRPr="004169FA">
              <w:rPr>
                <w:rStyle w:val="Hyperlink"/>
                <w:rFonts w:ascii="Calibri" w:hAnsi="Calibri" w:cs="Calibri"/>
                <w:noProof/>
              </w:rPr>
              <w:t>DEMO 2: How to Filter Data with Predicates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3EDB" w14:textId="2738C5E3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2" w:history="1">
            <w:r w:rsidRPr="004169FA">
              <w:rPr>
                <w:rStyle w:val="Hyperlink"/>
                <w:rFonts w:ascii="Calibri" w:hAnsi="Calibri" w:cs="Calibri"/>
                <w:noProof/>
              </w:rPr>
              <w:t>DEMO 3: How to Filter Data with TOP and OFFSET-FETCH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3020" w14:textId="6469F9C0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3" w:history="1">
            <w:r w:rsidRPr="004169FA">
              <w:rPr>
                <w:rStyle w:val="Hyperlink"/>
                <w:rFonts w:ascii="Calibri" w:hAnsi="Calibri" w:cs="Calibri"/>
                <w:noProof/>
              </w:rPr>
              <w:t>DEMO 4: How to work with Unknown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E09ED" w14:textId="2B7E8ADF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4" w:history="1">
            <w:r w:rsidRPr="004169FA">
              <w:rPr>
                <w:rStyle w:val="Hyperlink"/>
                <w:rFonts w:ascii="Calibri" w:hAnsi="Calibri" w:cs="Calibri"/>
                <w:noProof/>
              </w:rPr>
              <w:t>MODULE 6: Working with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9BD2" w14:textId="0B3C5579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5" w:history="1">
            <w:r w:rsidRPr="004169FA">
              <w:rPr>
                <w:rStyle w:val="Hyperlink"/>
                <w:rFonts w:ascii="Calibri" w:hAnsi="Calibri" w:cs="Calibri"/>
                <w:noProof/>
              </w:rPr>
              <w:t>DEMO 1: Working with Data Type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8F26" w14:textId="5E63CE7A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6" w:history="1">
            <w:r w:rsidRPr="004169FA">
              <w:rPr>
                <w:rStyle w:val="Hyperlink"/>
                <w:rFonts w:ascii="Calibri" w:hAnsi="Calibri" w:cs="Calibri"/>
                <w:noProof/>
              </w:rPr>
              <w:t>DEMO 2: Working with Character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5FB2" w14:textId="0F0AAC4D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7" w:history="1">
            <w:r w:rsidRPr="004169FA">
              <w:rPr>
                <w:rStyle w:val="Hyperlink"/>
                <w:rFonts w:ascii="Calibri" w:hAnsi="Calibri" w:cs="Calibri"/>
                <w:noProof/>
              </w:rPr>
              <w:t>DEMO 3: Working with Date and Time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2707" w14:textId="54D9A539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8" w:history="1">
            <w:r w:rsidRPr="004169FA">
              <w:rPr>
                <w:rStyle w:val="Hyperlink"/>
                <w:rFonts w:ascii="Calibri" w:hAnsi="Calibri" w:cs="Calibri"/>
                <w:noProof/>
              </w:rPr>
              <w:t>MODULE 7: Using DML To modify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F8A7" w14:textId="265D54FB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69" w:history="1">
            <w:r w:rsidRPr="004169FA">
              <w:rPr>
                <w:rStyle w:val="Hyperlink"/>
                <w:rFonts w:ascii="Calibri" w:hAnsi="Calibri" w:cs="Calibri"/>
                <w:noProof/>
              </w:rPr>
              <w:t>DEMO 1: Adding Data to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18F4" w14:textId="1FEC037A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0" w:history="1">
            <w:r w:rsidRPr="004169FA">
              <w:rPr>
                <w:rStyle w:val="Hyperlink"/>
                <w:rFonts w:ascii="Calibri" w:hAnsi="Calibri" w:cs="Calibri"/>
                <w:noProof/>
              </w:rPr>
              <w:t>DEMO 2: Modifying and Removing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0CE7" w14:textId="6CC34A73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1" w:history="1">
            <w:r w:rsidRPr="004169FA">
              <w:rPr>
                <w:rStyle w:val="Hyperlink"/>
                <w:rFonts w:ascii="Calibri" w:hAnsi="Calibri" w:cs="Calibri"/>
                <w:noProof/>
              </w:rPr>
              <w:t>DEMO 3: Generating Automatic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BBF9B" w14:textId="7AE5E5AC" w:rsidR="003A5761" w:rsidRDefault="003A576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2" w:history="1">
            <w:r w:rsidRPr="004169FA">
              <w:rPr>
                <w:rStyle w:val="Hyperlink"/>
                <w:rFonts w:ascii="Calibri" w:hAnsi="Calibri" w:cs="Calibri"/>
                <w:noProof/>
              </w:rPr>
              <w:t>MODULE 8: Using Built-in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4DF1" w14:textId="046EF8D8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3" w:history="1">
            <w:r w:rsidRPr="004169FA">
              <w:rPr>
                <w:rStyle w:val="Hyperlink"/>
                <w:rFonts w:ascii="Calibri" w:hAnsi="Calibri" w:cs="Calibri"/>
                <w:noProof/>
              </w:rPr>
              <w:t>DEMO 1: Writing Queries with Built-in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4C59B" w14:textId="53EDF760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4" w:history="1">
            <w:r w:rsidRPr="004169FA">
              <w:rPr>
                <w:rStyle w:val="Hyperlink"/>
                <w:rFonts w:ascii="Calibri" w:hAnsi="Calibri" w:cs="Calibri"/>
                <w:noProof/>
              </w:rPr>
              <w:t>DEMO 2: Using Conversion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DA7D8" w14:textId="742BB116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5" w:history="1">
            <w:r w:rsidRPr="004169FA">
              <w:rPr>
                <w:rStyle w:val="Hyperlink"/>
                <w:rFonts w:ascii="Calibri" w:hAnsi="Calibri" w:cs="Calibri"/>
                <w:noProof/>
              </w:rPr>
              <w:t>DEMO 3: Using Logical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CEFD2" w14:textId="165AC5EA" w:rsidR="003A5761" w:rsidRDefault="003A576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96481776" w:history="1">
            <w:r w:rsidRPr="004169FA">
              <w:rPr>
                <w:rStyle w:val="Hyperlink"/>
                <w:rFonts w:ascii="Calibri" w:hAnsi="Calibri" w:cs="Calibri"/>
                <w:noProof/>
              </w:rPr>
              <w:t>DEMO 4: Using Functions to Work with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F29C" w14:textId="0FE929C7" w:rsidR="00A10C55" w:rsidRPr="006C3622" w:rsidRDefault="00A10C55">
          <w:pPr>
            <w:rPr>
              <w:rFonts w:ascii="Calibri" w:hAnsi="Calibri" w:cs="Calibri"/>
            </w:rPr>
          </w:pPr>
          <w:r w:rsidRPr="006C3622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7ACF64E2" w14:textId="526B47DB" w:rsidR="00C6554A" w:rsidRPr="006C3622" w:rsidRDefault="00C6554A" w:rsidP="00C6554A">
      <w:pPr>
        <w:pStyle w:val="ContactInfo"/>
        <w:rPr>
          <w:rFonts w:ascii="Calibri" w:hAnsi="Calibri" w:cs="Calibri"/>
        </w:rPr>
      </w:pPr>
      <w:r w:rsidRPr="006C3622">
        <w:rPr>
          <w:rFonts w:ascii="Calibri" w:hAnsi="Calibri" w:cs="Calibri"/>
          <w:lang w:val="en-GB" w:bidi="en-GB"/>
        </w:rPr>
        <w:br w:type="page"/>
      </w:r>
    </w:p>
    <w:p w14:paraId="015E30BC" w14:textId="468B06B3" w:rsidR="00C6554A" w:rsidRDefault="00C2672A" w:rsidP="00C6554A">
      <w:pPr>
        <w:pStyle w:val="Heading1"/>
        <w:rPr>
          <w:rFonts w:ascii="Calibri" w:hAnsi="Calibri" w:cs="Calibri"/>
        </w:rPr>
      </w:pPr>
      <w:bookmarkStart w:id="0" w:name="_Toc196481740"/>
      <w:r w:rsidRPr="006C3622">
        <w:rPr>
          <w:rFonts w:ascii="Calibri" w:hAnsi="Calibri" w:cs="Calibri"/>
        </w:rPr>
        <w:lastRenderedPageBreak/>
        <w:t>T-SQL</w:t>
      </w:r>
      <w:r w:rsidR="0008319E" w:rsidRPr="006C3622">
        <w:rPr>
          <w:rFonts w:ascii="Calibri" w:hAnsi="Calibri" w:cs="Calibri"/>
        </w:rPr>
        <w:t xml:space="preserve"> Server Practitioner Details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0"/>
        <w:gridCol w:w="399"/>
        <w:gridCol w:w="1400"/>
        <w:gridCol w:w="3298"/>
      </w:tblGrid>
      <w:tr w:rsidR="001A0F61" w:rsidRPr="008D585E" w14:paraId="41655F9B" w14:textId="77777777" w:rsidTr="001A0F61">
        <w:trPr>
          <w:trHeight w:val="324"/>
        </w:trPr>
        <w:tc>
          <w:tcPr>
            <w:tcW w:w="6497" w:type="dxa"/>
            <w:gridSpan w:val="4"/>
          </w:tcPr>
          <w:p w14:paraId="12C8EE29" w14:textId="77777777" w:rsidR="001A0F61" w:rsidRPr="001A0F61" w:rsidRDefault="001A0F61" w:rsidP="008C269D">
            <w:pPr>
              <w:rPr>
                <w:rFonts w:ascii="Calibri" w:hAnsi="Calibri" w:cs="Calibri"/>
                <w:b/>
                <w:bCs/>
              </w:rPr>
            </w:pPr>
            <w:r w:rsidRPr="001A0F61">
              <w:rPr>
                <w:rFonts w:ascii="Calibri" w:hAnsi="Calibri" w:cs="Calibri"/>
                <w:b/>
                <w:bCs/>
                <w:sz w:val="28"/>
                <w:szCs w:val="28"/>
              </w:rPr>
              <w:t>SQL Server - TSQL Practitioner Details:</w:t>
            </w:r>
          </w:p>
        </w:tc>
      </w:tr>
      <w:tr w:rsidR="001A0F61" w:rsidRPr="00EB51A9" w14:paraId="1E730221" w14:textId="77777777" w:rsidTr="001A0F61">
        <w:trPr>
          <w:trHeight w:val="567"/>
        </w:trPr>
        <w:tc>
          <w:tcPr>
            <w:tcW w:w="1400" w:type="dxa"/>
          </w:tcPr>
          <w:p w14:paraId="605F5B51" w14:textId="77777777" w:rsidR="001A0F61" w:rsidRPr="001A0F61" w:rsidRDefault="001A0F61" w:rsidP="008C269D">
            <w:pPr>
              <w:rPr>
                <w:rFonts w:ascii="Calibri" w:hAnsi="Calibri" w:cs="Calibri"/>
                <w:sz w:val="20"/>
                <w:szCs w:val="20"/>
              </w:rPr>
            </w:pPr>
            <w:r w:rsidRPr="001A0F61">
              <w:rPr>
                <w:rFonts w:ascii="Calibri" w:hAnsi="Calibri" w:cs="Calibri"/>
                <w:sz w:val="20"/>
                <w:szCs w:val="20"/>
              </w:rPr>
              <w:t xml:space="preserve">Name: </w:t>
            </w:r>
          </w:p>
        </w:tc>
        <w:tc>
          <w:tcPr>
            <w:tcW w:w="5097" w:type="dxa"/>
            <w:gridSpan w:val="3"/>
          </w:tcPr>
          <w:p w14:paraId="453F0A18" w14:textId="68BC25B2" w:rsidR="001A0F61" w:rsidRPr="001A0F61" w:rsidRDefault="00702E4C" w:rsidP="008C269D">
            <w:pPr>
              <w:spacing w:before="12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Carl Baines</w:t>
            </w:r>
          </w:p>
        </w:tc>
      </w:tr>
      <w:tr w:rsidR="001A0F61" w:rsidRPr="00EB51A9" w14:paraId="2C5EABAC" w14:textId="77777777" w:rsidTr="001A0F61">
        <w:trPr>
          <w:trHeight w:val="521"/>
        </w:trPr>
        <w:tc>
          <w:tcPr>
            <w:tcW w:w="1400" w:type="dxa"/>
          </w:tcPr>
          <w:p w14:paraId="5E64830C" w14:textId="77777777" w:rsidR="001A0F61" w:rsidRPr="001A0F61" w:rsidRDefault="001A0F61" w:rsidP="008C269D">
            <w:pPr>
              <w:rPr>
                <w:rFonts w:ascii="Calibri" w:hAnsi="Calibri" w:cs="Calibri"/>
                <w:sz w:val="20"/>
                <w:szCs w:val="20"/>
              </w:rPr>
            </w:pPr>
            <w:r w:rsidRPr="001A0F61">
              <w:rPr>
                <w:rFonts w:ascii="Calibri" w:hAnsi="Calibri" w:cs="Calibri"/>
                <w:sz w:val="20"/>
                <w:szCs w:val="20"/>
              </w:rPr>
              <w:t>Email Address:</w:t>
            </w:r>
          </w:p>
        </w:tc>
        <w:tc>
          <w:tcPr>
            <w:tcW w:w="5097" w:type="dxa"/>
            <w:gridSpan w:val="3"/>
          </w:tcPr>
          <w:p w14:paraId="51044883" w14:textId="302516DF" w:rsidR="001A0F61" w:rsidRPr="001A0F61" w:rsidRDefault="00702E4C" w:rsidP="008C269D">
            <w:pPr>
              <w:spacing w:before="12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E4092399@live.tees.ac.uk</w:t>
            </w:r>
          </w:p>
        </w:tc>
      </w:tr>
      <w:tr w:rsidR="001A0F61" w:rsidRPr="00EB51A9" w14:paraId="3B358818" w14:textId="77777777" w:rsidTr="001A0F61">
        <w:trPr>
          <w:trHeight w:val="545"/>
        </w:trPr>
        <w:tc>
          <w:tcPr>
            <w:tcW w:w="1400" w:type="dxa"/>
          </w:tcPr>
          <w:p w14:paraId="021E9438" w14:textId="77777777" w:rsidR="001A0F61" w:rsidRPr="001A0F61" w:rsidRDefault="001A0F61" w:rsidP="008C269D">
            <w:pPr>
              <w:rPr>
                <w:rFonts w:ascii="Calibri" w:hAnsi="Calibri" w:cs="Calibri"/>
                <w:sz w:val="20"/>
                <w:szCs w:val="20"/>
              </w:rPr>
            </w:pPr>
            <w:r w:rsidRPr="001A0F61">
              <w:rPr>
                <w:rFonts w:ascii="Calibri" w:hAnsi="Calibri" w:cs="Calibri"/>
                <w:sz w:val="20"/>
                <w:szCs w:val="20"/>
              </w:rPr>
              <w:t xml:space="preserve">Course: </w:t>
            </w:r>
          </w:p>
        </w:tc>
        <w:tc>
          <w:tcPr>
            <w:tcW w:w="5097" w:type="dxa"/>
            <w:gridSpan w:val="3"/>
          </w:tcPr>
          <w:p w14:paraId="6A28D30D" w14:textId="0F08F321" w:rsidR="001A0F61" w:rsidRPr="001A0F61" w:rsidRDefault="00702E4C" w:rsidP="008C269D">
            <w:pPr>
              <w:spacing w:before="12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BsC (Hons) Computer Science</w:t>
            </w:r>
          </w:p>
        </w:tc>
      </w:tr>
      <w:tr w:rsidR="001A0F61" w:rsidRPr="00EB51A9" w14:paraId="3F21489D" w14:textId="77777777" w:rsidTr="001A0F61">
        <w:trPr>
          <w:trHeight w:val="536"/>
        </w:trPr>
        <w:tc>
          <w:tcPr>
            <w:tcW w:w="1400" w:type="dxa"/>
          </w:tcPr>
          <w:p w14:paraId="5C5D6746" w14:textId="77777777" w:rsidR="001A0F61" w:rsidRPr="001A0F61" w:rsidRDefault="001A0F61" w:rsidP="008C269D">
            <w:pPr>
              <w:rPr>
                <w:rFonts w:ascii="Calibri" w:hAnsi="Calibri" w:cs="Calibri"/>
                <w:sz w:val="20"/>
                <w:szCs w:val="20"/>
              </w:rPr>
            </w:pPr>
            <w:r w:rsidRPr="001A0F61">
              <w:rPr>
                <w:rFonts w:ascii="Calibri" w:hAnsi="Calibri" w:cs="Calibri"/>
                <w:sz w:val="20"/>
                <w:szCs w:val="20"/>
              </w:rPr>
              <w:t xml:space="preserve">Date: </w:t>
            </w:r>
          </w:p>
        </w:tc>
        <w:tc>
          <w:tcPr>
            <w:tcW w:w="5097" w:type="dxa"/>
            <w:gridSpan w:val="3"/>
          </w:tcPr>
          <w:p w14:paraId="064FD168" w14:textId="643932C6" w:rsidR="001A0F61" w:rsidRPr="001A0F61" w:rsidRDefault="00702E4C" w:rsidP="008C269D">
            <w:pPr>
              <w:spacing w:before="12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18/03/2025</w:t>
            </w:r>
          </w:p>
        </w:tc>
      </w:tr>
      <w:tr w:rsidR="001A0F61" w:rsidRPr="00EB51A9" w14:paraId="787A05B9" w14:textId="77777777" w:rsidTr="00370319">
        <w:trPr>
          <w:trHeight w:val="536"/>
        </w:trPr>
        <w:tc>
          <w:tcPr>
            <w:tcW w:w="1799" w:type="dxa"/>
            <w:gridSpan w:val="2"/>
          </w:tcPr>
          <w:p w14:paraId="7AEB93F6" w14:textId="77777777" w:rsidR="001A0F61" w:rsidRPr="001A0F61" w:rsidRDefault="001A0F61" w:rsidP="008C269D">
            <w:pPr>
              <w:rPr>
                <w:rFonts w:ascii="Calibri" w:hAnsi="Calibri" w:cs="Calibri"/>
              </w:rPr>
            </w:pPr>
          </w:p>
        </w:tc>
        <w:tc>
          <w:tcPr>
            <w:tcW w:w="1400" w:type="dxa"/>
            <w:vAlign w:val="center"/>
          </w:tcPr>
          <w:p w14:paraId="3A9837E8" w14:textId="38F00AD7" w:rsidR="001A0F61" w:rsidRPr="001A0F61" w:rsidRDefault="001A0F61" w:rsidP="00370319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A0F61">
              <w:rPr>
                <w:rFonts w:ascii="Calibri" w:hAnsi="Calibri" w:cs="Calibri"/>
                <w:sz w:val="20"/>
                <w:szCs w:val="20"/>
              </w:rPr>
              <w:t>Tutor:</w:t>
            </w:r>
          </w:p>
        </w:tc>
        <w:tc>
          <w:tcPr>
            <w:tcW w:w="3298" w:type="dxa"/>
          </w:tcPr>
          <w:p w14:paraId="7CA59CB7" w14:textId="5857024A" w:rsidR="001A0F61" w:rsidRPr="001A0F61" w:rsidRDefault="00702E4C" w:rsidP="008C269D">
            <w:pPr>
              <w:spacing w:before="12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Sumeia Elkazza</w:t>
            </w:r>
          </w:p>
        </w:tc>
      </w:tr>
    </w:tbl>
    <w:p w14:paraId="230A2FDE" w14:textId="67912D6C" w:rsidR="00CE624B" w:rsidRPr="00CE624B" w:rsidRDefault="00CE624B" w:rsidP="00CE624B"/>
    <w:bookmarkStart w:id="1" w:name="_Toc196481741"/>
    <w:p w14:paraId="792FCA64" w14:textId="10DB83E1" w:rsidR="00C6554A" w:rsidRPr="006C3622" w:rsidRDefault="000B172E" w:rsidP="00C6554A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F1A31" wp14:editId="3ED0C4BB">
                <wp:simplePos x="0" y="0"/>
                <wp:positionH relativeFrom="column">
                  <wp:posOffset>3234791</wp:posOffset>
                </wp:positionH>
                <wp:positionV relativeFrom="paragraph">
                  <wp:posOffset>194939</wp:posOffset>
                </wp:positionV>
                <wp:extent cx="1060057" cy="1505119"/>
                <wp:effectExtent l="0" t="0" r="26035" b="19050"/>
                <wp:wrapNone/>
                <wp:docPr id="15867933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057" cy="15051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902E7" id="Rectangle 3" o:spid="_x0000_s1026" style="position:absolute;margin-left:254.7pt;margin-top:15.35pt;width:83.45pt;height:1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" filled="f" strokecolor="#00171b [484]" strokeweight="2pt"/>
            </w:pict>
          </mc:Fallback>
        </mc:AlternateContent>
      </w:r>
      <w:r w:rsidR="00A424F7" w:rsidRPr="006C3622">
        <w:rPr>
          <w:rFonts w:ascii="Calibri" w:hAnsi="Calibri" w:cs="Calibri"/>
        </w:rPr>
        <w:t>Performance rating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4F80" w14:paraId="1504C07A" w14:textId="77777777" w:rsidTr="006F2531">
        <w:tc>
          <w:tcPr>
            <w:tcW w:w="9016" w:type="dxa"/>
          </w:tcPr>
          <w:p w14:paraId="05EA9FE5" w14:textId="5DBBA8E3" w:rsidR="00DF4F80" w:rsidRDefault="00DF4F80" w:rsidP="006F2531">
            <w:r>
              <w:rPr>
                <w:noProof/>
              </w:rPr>
              <w:drawing>
                <wp:inline distT="0" distB="0" distL="0" distR="0" wp14:anchorId="5495A68C" wp14:editId="27ACD726">
                  <wp:extent cx="5187462" cy="1372870"/>
                  <wp:effectExtent l="0" t="0" r="0" b="0"/>
                  <wp:docPr id="21" name="Picture 21" descr="Graphical user interface, text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text,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888" cy="13920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831E6">
              <w:rPr>
                <w:rFonts w:eastAsiaTheme="minorEastAsia"/>
                <w:noProof/>
                <w:lang w:val="en-ID" w:eastAsia="zh-CN"/>
              </w:rPr>
              <w:t xml:space="preserve"> </w:t>
            </w:r>
          </w:p>
        </w:tc>
      </w:tr>
    </w:tbl>
    <w:p w14:paraId="3D9B18EA" w14:textId="51F43A61" w:rsidR="00A10C55" w:rsidRPr="006C3622" w:rsidRDefault="00A10C55" w:rsidP="00A424F7">
      <w:pPr>
        <w:rPr>
          <w:rFonts w:ascii="Calibri" w:hAnsi="Calibri" w:cs="Calibri"/>
        </w:rPr>
      </w:pPr>
    </w:p>
    <w:p w14:paraId="6E7BCBE2" w14:textId="2ECF66FC" w:rsidR="00A424F7" w:rsidRPr="006C3622" w:rsidRDefault="002A0A41" w:rsidP="00A424F7">
      <w:pPr>
        <w:pStyle w:val="Heading2"/>
        <w:rPr>
          <w:rFonts w:ascii="Calibri" w:hAnsi="Calibri" w:cs="Calibri"/>
        </w:rPr>
      </w:pPr>
      <w:bookmarkStart w:id="2" w:name="_Toc196481742"/>
      <w:r w:rsidRPr="006C3622">
        <w:rPr>
          <w:rFonts w:ascii="Calibri" w:hAnsi="Calibri" w:cs="Calibri"/>
        </w:rPr>
        <w:t>INTRO</w:t>
      </w:r>
      <w:bookmarkEnd w:id="2"/>
    </w:p>
    <w:p w14:paraId="790305DC" w14:textId="10CD007F" w:rsidR="002A0A41" w:rsidRPr="006C3622" w:rsidRDefault="004323D6" w:rsidP="002A0A4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As a </w:t>
      </w:r>
      <w:r w:rsidR="007B0B09">
        <w:rPr>
          <w:rFonts w:ascii="Calibri" w:hAnsi="Calibri" w:cs="Calibri"/>
        </w:rPr>
        <w:t xml:space="preserve">BsC (Hons) Computer Science student at university, </w:t>
      </w:r>
      <w:r w:rsidR="00B0245F">
        <w:rPr>
          <w:rFonts w:ascii="Calibri" w:hAnsi="Calibri" w:cs="Calibri"/>
        </w:rPr>
        <w:t xml:space="preserve">I’ve developed a strong interest with </w:t>
      </w:r>
      <w:r w:rsidR="005B1CF1">
        <w:rPr>
          <w:rFonts w:ascii="Calibri" w:hAnsi="Calibri" w:cs="Calibri"/>
        </w:rPr>
        <w:t>software development, particularly in the areas of frontend design and backend databases.</w:t>
      </w:r>
      <w:r w:rsidR="005E5827">
        <w:rPr>
          <w:rFonts w:ascii="Calibri" w:hAnsi="Calibri" w:cs="Calibri"/>
        </w:rPr>
        <w:t xml:space="preserve"> I decided upon studying at university to </w:t>
      </w:r>
      <w:r w:rsidR="000F30DF">
        <w:rPr>
          <w:rFonts w:ascii="Calibri" w:hAnsi="Calibri" w:cs="Calibri"/>
        </w:rPr>
        <w:t>gather experience of using programming languages and data management tools like SQL</w:t>
      </w:r>
      <w:r w:rsidR="000F6BE8">
        <w:rPr>
          <w:rFonts w:ascii="Calibri" w:hAnsi="Calibri" w:cs="Calibri"/>
        </w:rPr>
        <w:t>, whilst also developing my problem-solving skills along the way.</w:t>
      </w:r>
      <w:r w:rsidR="00AB3C4D">
        <w:rPr>
          <w:rFonts w:ascii="Calibri" w:hAnsi="Calibri" w:cs="Calibri"/>
        </w:rPr>
        <w:t xml:space="preserve"> I am pursuing my interests as a graduate developer, as </w:t>
      </w:r>
      <w:r w:rsidR="0028775F">
        <w:rPr>
          <w:rFonts w:ascii="Calibri" w:hAnsi="Calibri" w:cs="Calibri"/>
        </w:rPr>
        <w:t>I want to demonstrate that I can contribute to projects that require both technical knowledge and creativity.</w:t>
      </w:r>
    </w:p>
    <w:p w14:paraId="788AFB9B" w14:textId="5E6D1488" w:rsidR="002A0A41" w:rsidRPr="006C3622" w:rsidRDefault="002A0A41" w:rsidP="002A0A41">
      <w:pPr>
        <w:pStyle w:val="Heading2"/>
        <w:rPr>
          <w:rFonts w:ascii="Calibri" w:hAnsi="Calibri" w:cs="Calibri"/>
        </w:rPr>
      </w:pPr>
      <w:bookmarkStart w:id="3" w:name="_Toc196481743"/>
      <w:r w:rsidRPr="006C3622">
        <w:rPr>
          <w:rFonts w:ascii="Calibri" w:hAnsi="Calibri" w:cs="Calibri"/>
        </w:rPr>
        <w:t xml:space="preserve">WHY YOU SHOULD LEARN </w:t>
      </w:r>
      <w:r w:rsidR="00C2672A" w:rsidRPr="006C3622">
        <w:rPr>
          <w:rFonts w:ascii="Calibri" w:hAnsi="Calibri" w:cs="Calibri"/>
        </w:rPr>
        <w:t>T-SQL</w:t>
      </w:r>
      <w:bookmarkEnd w:id="3"/>
    </w:p>
    <w:p w14:paraId="42DECDD3" w14:textId="63E12F16" w:rsidR="002A0A41" w:rsidRPr="006C3622" w:rsidRDefault="00A727C5" w:rsidP="002A0A41">
      <w:pPr>
        <w:rPr>
          <w:rFonts w:ascii="Calibri" w:hAnsi="Calibri" w:cs="Calibri"/>
        </w:rPr>
      </w:pPr>
      <w:r>
        <w:rPr>
          <w:rFonts w:ascii="Calibri" w:hAnsi="Calibri" w:cs="Calibri"/>
        </w:rPr>
        <w:t>I recommend that someone should learn</w:t>
      </w:r>
      <w:r w:rsidR="0056038C">
        <w:rPr>
          <w:rFonts w:ascii="Calibri" w:hAnsi="Calibri" w:cs="Calibri"/>
        </w:rPr>
        <w:t xml:space="preserve"> SQL </w:t>
      </w:r>
      <w:r w:rsidR="00B04022">
        <w:rPr>
          <w:rFonts w:ascii="Calibri" w:hAnsi="Calibri" w:cs="Calibri"/>
        </w:rPr>
        <w:t>because it is the standard language for managing and manipulating databases.</w:t>
      </w:r>
      <w:r w:rsidR="009A733F">
        <w:rPr>
          <w:rFonts w:ascii="Calibri" w:hAnsi="Calibri" w:cs="Calibri"/>
        </w:rPr>
        <w:t xml:space="preserve"> T-SQL</w:t>
      </w:r>
      <w:r w:rsidR="00AC065B">
        <w:rPr>
          <w:rFonts w:ascii="Calibri" w:hAnsi="Calibri" w:cs="Calibri"/>
        </w:rPr>
        <w:t>, which is Transact-SQL, is Microsoft’s version extension of SQL; it is a powerful tool worth learning for working with SQL server.</w:t>
      </w:r>
      <w:r w:rsidR="005906A8">
        <w:rPr>
          <w:rFonts w:ascii="Calibri" w:hAnsi="Calibri" w:cs="Calibri"/>
        </w:rPr>
        <w:t xml:space="preserve"> </w:t>
      </w:r>
      <w:r w:rsidR="000622FB">
        <w:rPr>
          <w:rFonts w:ascii="Calibri" w:hAnsi="Calibri" w:cs="Calibri"/>
        </w:rPr>
        <w:t xml:space="preserve">Another reason why I recommend that someone should pick up SQL </w:t>
      </w:r>
      <w:r w:rsidR="00F33333">
        <w:rPr>
          <w:rFonts w:ascii="Calibri" w:hAnsi="Calibri" w:cs="Calibri"/>
        </w:rPr>
        <w:t xml:space="preserve">is because it is used predominantly in the industry, across many sectors. </w:t>
      </w:r>
      <w:r w:rsidR="005906A8">
        <w:rPr>
          <w:rFonts w:ascii="Calibri" w:hAnsi="Calibri" w:cs="Calibri"/>
        </w:rPr>
        <w:t xml:space="preserve">I hope to gain experience </w:t>
      </w:r>
      <w:r w:rsidR="00037834">
        <w:rPr>
          <w:rFonts w:ascii="Calibri" w:hAnsi="Calibri" w:cs="Calibri"/>
        </w:rPr>
        <w:t>with writing complex queries and performing data analysis</w:t>
      </w:r>
      <w:r w:rsidR="000622FB">
        <w:rPr>
          <w:rFonts w:ascii="Calibri" w:hAnsi="Calibri" w:cs="Calibri"/>
        </w:rPr>
        <w:t>.</w:t>
      </w:r>
    </w:p>
    <w:p w14:paraId="6AD4102F" w14:textId="77777777" w:rsidR="00A424F7" w:rsidRPr="006C3622" w:rsidRDefault="00A424F7" w:rsidP="00A424F7">
      <w:pPr>
        <w:rPr>
          <w:rFonts w:ascii="Calibri" w:hAnsi="Calibri" w:cs="Calibri"/>
        </w:rPr>
      </w:pPr>
    </w:p>
    <w:p w14:paraId="4828E7D1" w14:textId="04F87BB4" w:rsidR="002B79E4" w:rsidRPr="006C3622" w:rsidRDefault="00C2672A" w:rsidP="002B79E4">
      <w:pPr>
        <w:pStyle w:val="Heading1"/>
        <w:rPr>
          <w:rFonts w:ascii="Calibri" w:hAnsi="Calibri" w:cs="Calibri"/>
        </w:rPr>
      </w:pPr>
      <w:bookmarkStart w:id="4" w:name="_Toc196481744"/>
      <w:r w:rsidRPr="006C3622">
        <w:rPr>
          <w:rFonts w:ascii="Calibri" w:hAnsi="Calibri" w:cs="Calibri"/>
        </w:rPr>
        <w:lastRenderedPageBreak/>
        <w:t>T-SQL</w:t>
      </w:r>
      <w:r w:rsidR="002B79E4" w:rsidRPr="006C3622">
        <w:rPr>
          <w:rFonts w:ascii="Calibri" w:hAnsi="Calibri" w:cs="Calibri"/>
        </w:rPr>
        <w:t xml:space="preserve"> Server Database Overview</w:t>
      </w:r>
      <w:bookmarkEnd w:id="4"/>
    </w:p>
    <w:p w14:paraId="00A8A357" w14:textId="79C533CD" w:rsidR="002B79E4" w:rsidRDefault="00C2672A" w:rsidP="002B79E4">
      <w:pPr>
        <w:pStyle w:val="Heading2"/>
        <w:rPr>
          <w:rFonts w:ascii="Calibri" w:hAnsi="Calibri" w:cs="Calibri"/>
        </w:rPr>
      </w:pPr>
      <w:bookmarkStart w:id="5" w:name="_Toc196481745"/>
      <w:r w:rsidRPr="006C3622">
        <w:rPr>
          <w:rFonts w:ascii="Calibri" w:hAnsi="Calibri" w:cs="Calibri"/>
        </w:rPr>
        <w:t>T-SQL</w:t>
      </w:r>
      <w:r w:rsidR="002B79E4" w:rsidRPr="006C3622">
        <w:rPr>
          <w:rFonts w:ascii="Calibri" w:hAnsi="Calibri" w:cs="Calibri"/>
        </w:rPr>
        <w:t xml:space="preserve"> Server DATABASE FOR DEMOS</w:t>
      </w:r>
      <w:bookmarkEnd w:id="5"/>
    </w:p>
    <w:p w14:paraId="58273461" w14:textId="41818B55" w:rsidR="00F36AC9" w:rsidRPr="00F36AC9" w:rsidRDefault="00F36AC9" w:rsidP="00F36AC9">
      <w:pPr>
        <w:rPr>
          <w:rFonts w:ascii="Calibri" w:hAnsi="Calibri" w:cs="Calibri"/>
        </w:rPr>
      </w:pPr>
      <w:r>
        <w:rPr>
          <w:rFonts w:ascii="Calibri" w:hAnsi="Calibri" w:cs="Calibri"/>
        </w:rPr>
        <w:t>I have investigated a European Top Leagues SQL Server data</w:t>
      </w:r>
      <w:r w:rsidR="00D20B2E">
        <w:rPr>
          <w:rFonts w:ascii="Calibri" w:hAnsi="Calibri" w:cs="Calibri"/>
        </w:rPr>
        <w:t xml:space="preserve">base to write a range of tailored T-SQL queries </w:t>
      </w:r>
      <w:r w:rsidR="008844A6">
        <w:rPr>
          <w:rFonts w:ascii="Calibri" w:hAnsi="Calibri" w:cs="Calibri"/>
        </w:rPr>
        <w:t>aimed at gaining insights from the mass amount of football data provided.</w:t>
      </w:r>
      <w:r w:rsidR="008173A4">
        <w:rPr>
          <w:rFonts w:ascii="Calibri" w:hAnsi="Calibri" w:cs="Calibri"/>
        </w:rPr>
        <w:t xml:space="preserve"> The European Top Leagues database contains many </w:t>
      </w:r>
      <w:r w:rsidR="002B4048">
        <w:rPr>
          <w:rFonts w:ascii="Calibri" w:hAnsi="Calibri" w:cs="Calibri"/>
        </w:rPr>
        <w:t xml:space="preserve">tables which contain football data relating to countries, leagues, </w:t>
      </w:r>
      <w:r w:rsidR="002F112A">
        <w:rPr>
          <w:rFonts w:ascii="Calibri" w:hAnsi="Calibri" w:cs="Calibri"/>
        </w:rPr>
        <w:t>matches, players and teams.</w:t>
      </w:r>
      <w:r w:rsidR="001061B9">
        <w:rPr>
          <w:rFonts w:ascii="Calibri" w:hAnsi="Calibri" w:cs="Calibri"/>
        </w:rPr>
        <w:t xml:space="preserve"> The queries I have written are designed to meet user needs </w:t>
      </w:r>
      <w:r w:rsidR="003110D5">
        <w:rPr>
          <w:rFonts w:ascii="Calibri" w:hAnsi="Calibri" w:cs="Calibri"/>
        </w:rPr>
        <w:t>and support various use cases, from the performance analysis of players</w:t>
      </w:r>
      <w:r w:rsidR="00C902C5">
        <w:rPr>
          <w:rFonts w:ascii="Calibri" w:hAnsi="Calibri" w:cs="Calibri"/>
        </w:rPr>
        <w:t xml:space="preserve"> and teams to app integration. The objective of these queries is to demonstrate </w:t>
      </w:r>
      <w:r w:rsidR="006B22CB">
        <w:rPr>
          <w:rFonts w:ascii="Calibri" w:hAnsi="Calibri" w:cs="Calibri"/>
        </w:rPr>
        <w:t xml:space="preserve">the transformation of raw match and player statistics into meaningful </w:t>
      </w:r>
      <w:r w:rsidR="007A18F9">
        <w:rPr>
          <w:rFonts w:ascii="Calibri" w:hAnsi="Calibri" w:cs="Calibri"/>
        </w:rPr>
        <w:t>data that can be fed into web or mobile applications.</w:t>
      </w:r>
      <w:r w:rsidR="00F70768">
        <w:rPr>
          <w:rFonts w:ascii="Calibri" w:hAnsi="Calibri" w:cs="Calibri"/>
        </w:rPr>
        <w:t xml:space="preserve"> Included in this document are examples of my best T-SQL demos </w:t>
      </w:r>
      <w:r w:rsidR="008173A4">
        <w:rPr>
          <w:rFonts w:ascii="Calibri" w:hAnsi="Calibri" w:cs="Calibri"/>
        </w:rPr>
        <w:t>to assist users working with the European Top Leagues database.</w:t>
      </w:r>
    </w:p>
    <w:p w14:paraId="329267FC" w14:textId="77777777" w:rsidR="002B79E4" w:rsidRPr="006C3622" w:rsidRDefault="002B79E4" w:rsidP="002B79E4">
      <w:pPr>
        <w:rPr>
          <w:rFonts w:ascii="Calibri" w:hAnsi="Calibri" w:cs="Calibri"/>
          <w:vanish/>
        </w:rPr>
      </w:pPr>
    </w:p>
    <w:p w14:paraId="239D9AEE" w14:textId="36F1604D" w:rsidR="002B79E4" w:rsidRDefault="00C2672A" w:rsidP="002B79E4">
      <w:pPr>
        <w:pStyle w:val="Heading2"/>
        <w:rPr>
          <w:rFonts w:ascii="Calibri" w:hAnsi="Calibri" w:cs="Calibri"/>
        </w:rPr>
      </w:pPr>
      <w:bookmarkStart w:id="6" w:name="_Toc196481746"/>
      <w:r w:rsidRPr="006C3622">
        <w:rPr>
          <w:rFonts w:ascii="Calibri" w:hAnsi="Calibri" w:cs="Calibri"/>
        </w:rPr>
        <w:t>T-SQL</w:t>
      </w:r>
      <w:r w:rsidR="002B79E4" w:rsidRPr="006C3622">
        <w:rPr>
          <w:rFonts w:ascii="Calibri" w:hAnsi="Calibri" w:cs="Calibri"/>
        </w:rPr>
        <w:t xml:space="preserve"> Server DATABASE DIAGRAMS</w:t>
      </w:r>
      <w:bookmarkEnd w:id="6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9671"/>
      </w:tblGrid>
      <w:tr w:rsidR="000548D1" w:rsidRPr="006C3622" w14:paraId="4D77AE42" w14:textId="77777777" w:rsidTr="006F2531">
        <w:tc>
          <w:tcPr>
            <w:tcW w:w="8926" w:type="dxa"/>
            <w:shd w:val="clear" w:color="auto" w:fill="FEF0CD" w:themeFill="accent3" w:themeFillTint="33"/>
          </w:tcPr>
          <w:p w14:paraId="76E3C157" w14:textId="77777777" w:rsidR="000548D1" w:rsidRPr="006C3622" w:rsidRDefault="000548D1" w:rsidP="006F2531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1A7D216A" w14:textId="1C3F4761" w:rsidR="000548D1" w:rsidRPr="006C3622" w:rsidRDefault="000548D1" w:rsidP="006F2531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0548D1">
              <w:rPr>
                <w:rFonts w:ascii="Calibri" w:hAnsi="Calibri" w:cs="Calibri"/>
                <w:noProof/>
              </w:rPr>
              <w:drawing>
                <wp:inline distT="0" distB="0" distL="0" distR="0" wp14:anchorId="42A214E7" wp14:editId="1CB1441D">
                  <wp:extent cx="6004291" cy="4170329"/>
                  <wp:effectExtent l="0" t="0" r="0" b="1905"/>
                  <wp:docPr id="2140484489" name="Picture 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927472" name="Picture 1" descr="A screenshot of a computer program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670" cy="4199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071" w:rsidRPr="006C3622" w14:paraId="16C63F1D" w14:textId="77777777" w:rsidTr="006F2531">
        <w:tc>
          <w:tcPr>
            <w:tcW w:w="8926" w:type="dxa"/>
            <w:shd w:val="clear" w:color="auto" w:fill="FEF0CD" w:themeFill="accent3" w:themeFillTint="33"/>
          </w:tcPr>
          <w:p w14:paraId="6EA04D66" w14:textId="287DF80F" w:rsidR="00A15071" w:rsidRPr="006C3622" w:rsidRDefault="00A15071" w:rsidP="006F2531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Main Tables of Interest for Supporting T-SQL Queries</w:t>
            </w:r>
          </w:p>
        </w:tc>
      </w:tr>
      <w:tr w:rsidR="00E63260" w:rsidRPr="006C3622" w14:paraId="63245903" w14:textId="77777777" w:rsidTr="006F2531">
        <w:tc>
          <w:tcPr>
            <w:tcW w:w="8926" w:type="dxa"/>
            <w:shd w:val="clear" w:color="auto" w:fill="FEF0CD" w:themeFill="accent3" w:themeFillTint="33"/>
          </w:tcPr>
          <w:p w14:paraId="504B38F6" w14:textId="77777777" w:rsidR="00E63260" w:rsidRDefault="00E63260" w:rsidP="00E63260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0"/>
                <w:szCs w:val="20"/>
              </w:rPr>
            </w:pPr>
            <w:r w:rsidRPr="00E63260">
              <w:rPr>
                <w:rFonts w:ascii="Calibri" w:hAnsi="Calibri" w:cs="Calibri"/>
                <w:sz w:val="20"/>
                <w:szCs w:val="20"/>
              </w:rPr>
              <w:t>The player table to be joined with the player_attributes table.</w:t>
            </w:r>
          </w:p>
          <w:p w14:paraId="3B35C459" w14:textId="77777777" w:rsidR="00E63260" w:rsidRDefault="00E63260" w:rsidP="00E63260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The team table to be joined with the team_attributes table.</w:t>
            </w:r>
          </w:p>
          <w:p w14:paraId="631CCE54" w14:textId="21300B78" w:rsidR="00CC58D2" w:rsidRPr="00E63260" w:rsidRDefault="00CC58D2" w:rsidP="00E63260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The team table to be joined with the match table.</w:t>
            </w:r>
          </w:p>
        </w:tc>
      </w:tr>
    </w:tbl>
    <w:p w14:paraId="0E94E1D7" w14:textId="063BD5D1" w:rsidR="002B79E4" w:rsidRPr="006C3622" w:rsidRDefault="002B79E4" w:rsidP="002B79E4">
      <w:pPr>
        <w:rPr>
          <w:rFonts w:ascii="Calibri" w:hAnsi="Calibri" w:cs="Calibri"/>
        </w:rPr>
      </w:pPr>
    </w:p>
    <w:p w14:paraId="4255FB6D" w14:textId="0411A7A8" w:rsidR="005B6543" w:rsidRPr="006C3622" w:rsidRDefault="005B6543" w:rsidP="005B6543">
      <w:pPr>
        <w:pStyle w:val="Heading2"/>
        <w:rPr>
          <w:rFonts w:ascii="Calibri" w:hAnsi="Calibri" w:cs="Calibri"/>
        </w:rPr>
      </w:pPr>
      <w:bookmarkStart w:id="7" w:name="_Toc196481747"/>
      <w:r>
        <w:rPr>
          <w:rFonts w:ascii="Calibri" w:hAnsi="Calibri" w:cs="Calibri"/>
        </w:rPr>
        <w:t>T-SQL Supporting Queries</w:t>
      </w:r>
      <w:bookmarkEnd w:id="7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FB6E74" w:rsidRPr="006C3622" w14:paraId="63726346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1C3CCC32" w14:textId="77777777" w:rsidR="00FB6E74" w:rsidRPr="006C3622" w:rsidRDefault="00FB6E74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FB6E74" w:rsidRPr="006C3622" w14:paraId="4BBDA265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6D2C71C0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>--SELECT * queries from the different tables in the EuroLeagues database.</w:t>
            </w:r>
          </w:p>
          <w:p w14:paraId="70F928BC" w14:textId="12C2AFE4" w:rsidR="003B787A" w:rsidRDefault="003B787A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--Used to select all data from every column and row from a specific table in the EuroLeagues database.</w:t>
            </w:r>
          </w:p>
          <w:p w14:paraId="5D14B880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7EF6FA1C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league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3E60ECA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0BD236B9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A8A1ACC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3F32B171" w14:textId="77777777" w:rsidR="0036319C" w:rsidRDefault="0036319C" w:rsidP="0036319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0EF970B9" w14:textId="16CE11C6" w:rsidR="00FB6E74" w:rsidRPr="006C3622" w:rsidRDefault="0036319C" w:rsidP="0036319C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team_attributes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26613B2" w14:textId="4009A7E5" w:rsidR="00FB6E74" w:rsidRPr="006C3622" w:rsidRDefault="00FB6E74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710E46C3" w14:textId="77777777" w:rsidR="00FB6E74" w:rsidRPr="006C3622" w:rsidRDefault="00FB6E74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36319C" w:rsidRPr="006C3622" w14:paraId="66210924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3DCBE878" w14:textId="77777777" w:rsidR="00107153" w:rsidRDefault="00107153" w:rsidP="001071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--Check the data types of all columns in the different tables stored in the EuroLeagues database.</w:t>
            </w:r>
          </w:p>
          <w:p w14:paraId="52A22AEB" w14:textId="77777777" w:rsidR="00107153" w:rsidRDefault="00107153" w:rsidP="001071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--Replace the TABLE_NAME string with the table that is needed for check.</w:t>
            </w:r>
          </w:p>
          <w:p w14:paraId="325565B8" w14:textId="77777777" w:rsidR="00107153" w:rsidRDefault="00107153" w:rsidP="001071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COLUMN_NAME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DATA_TYPE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CHARACTER_MAXIMUM_LENGTH</w:t>
            </w:r>
          </w:p>
          <w:p w14:paraId="112C1059" w14:textId="77777777" w:rsidR="00107153" w:rsidRDefault="00107153" w:rsidP="001071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lang w:val="en-GB"/>
              </w:rPr>
              <w:t>INFORMATION_SCHEMA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lang w:val="en-GB"/>
              </w:rPr>
              <w:t>COLUMNS</w:t>
            </w:r>
          </w:p>
          <w:p w14:paraId="3B7DBC59" w14:textId="77777777" w:rsidR="0036319C" w:rsidRDefault="00107153" w:rsidP="00107153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TABLE_NAME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'team'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7F67CDE" w14:textId="627BEB44" w:rsidR="00107153" w:rsidRPr="006C3622" w:rsidRDefault="00107153" w:rsidP="00107153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107153" w:rsidRPr="006C3622" w14:paraId="671BE48A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22E2852D" w14:textId="238201EC" w:rsidR="00107153" w:rsidRDefault="008D114B" w:rsidP="0010715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8D114B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D908091" wp14:editId="3BA11F9B">
                  <wp:extent cx="3829584" cy="1095528"/>
                  <wp:effectExtent l="0" t="0" r="0" b="9525"/>
                  <wp:docPr id="1388921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9215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912F5" w14:textId="77777777" w:rsidR="002B79E4" w:rsidRPr="006C3622" w:rsidRDefault="002B79E4" w:rsidP="00A424F7">
      <w:pPr>
        <w:rPr>
          <w:rFonts w:ascii="Calibri" w:hAnsi="Calibri" w:cs="Calibri"/>
        </w:rPr>
      </w:pPr>
    </w:p>
    <w:p w14:paraId="0E430766" w14:textId="01C7BCE6" w:rsidR="00C2672A" w:rsidRPr="006C3622" w:rsidRDefault="00C2672A" w:rsidP="006965E1">
      <w:pPr>
        <w:pStyle w:val="Heading1"/>
        <w:rPr>
          <w:rFonts w:ascii="Calibri" w:hAnsi="Calibri" w:cs="Calibri"/>
        </w:rPr>
      </w:pPr>
      <w:bookmarkStart w:id="8" w:name="_Toc196481748"/>
      <w:r w:rsidRPr="006C3622">
        <w:rPr>
          <w:rFonts w:ascii="Calibri" w:hAnsi="Calibri" w:cs="Calibri"/>
        </w:rPr>
        <w:t xml:space="preserve">T-SQL </w:t>
      </w:r>
      <w:r w:rsidR="009D0040" w:rsidRPr="006C3622">
        <w:rPr>
          <w:rFonts w:ascii="Calibri" w:hAnsi="Calibri" w:cs="Calibri"/>
        </w:rPr>
        <w:t>Part One: SQL Server Coding Basics</w:t>
      </w:r>
      <w:r w:rsidR="00FF2797" w:rsidRPr="006C3622">
        <w:rPr>
          <w:rFonts w:ascii="Calibri" w:hAnsi="Calibri" w:cs="Calibri"/>
        </w:rPr>
        <w:t xml:space="preserve"> (T</w:t>
      </w:r>
      <w:r w:rsidR="00352711" w:rsidRPr="006C3622">
        <w:rPr>
          <w:rFonts w:ascii="Calibri" w:hAnsi="Calibri" w:cs="Calibri"/>
        </w:rPr>
        <w:t>-SQL03 to TSQL08)</w:t>
      </w:r>
      <w:bookmarkEnd w:id="8"/>
    </w:p>
    <w:p w14:paraId="161073AD" w14:textId="44002344" w:rsidR="005B5C12" w:rsidRPr="006C3622" w:rsidRDefault="00FF2797" w:rsidP="00F51180">
      <w:pPr>
        <w:pStyle w:val="Heading2"/>
        <w:rPr>
          <w:rFonts w:ascii="Calibri" w:hAnsi="Calibri" w:cs="Calibri"/>
        </w:rPr>
      </w:pPr>
      <w:bookmarkStart w:id="9" w:name="_Toc196481749"/>
      <w:r w:rsidRPr="006C3622">
        <w:rPr>
          <w:rFonts w:ascii="Calibri" w:hAnsi="Calibri" w:cs="Calibri"/>
        </w:rPr>
        <w:t xml:space="preserve">MODULE 3: </w:t>
      </w:r>
      <w:r w:rsidR="00373E69" w:rsidRPr="006C3622">
        <w:rPr>
          <w:rFonts w:ascii="Calibri" w:hAnsi="Calibri" w:cs="Calibri"/>
        </w:rPr>
        <w:t>Writing SELECT Queries with single table</w:t>
      </w:r>
      <w:bookmarkEnd w:id="9"/>
    </w:p>
    <w:p w14:paraId="58461729" w14:textId="1595AFB8" w:rsidR="003C5ED7" w:rsidRPr="003C5ED7" w:rsidRDefault="00E97F29" w:rsidP="00F51180">
      <w:pPr>
        <w:pStyle w:val="Heading3"/>
        <w:rPr>
          <w:rFonts w:ascii="Calibri" w:hAnsi="Calibri" w:cs="Calibri"/>
        </w:rPr>
      </w:pPr>
      <w:bookmarkStart w:id="10" w:name="_Toc196481750"/>
      <w:r w:rsidRPr="006C3622">
        <w:rPr>
          <w:rFonts w:ascii="Calibri" w:hAnsi="Calibri" w:cs="Calibri"/>
        </w:rPr>
        <w:t>DEMO 1: Writing Simple SELECT query</w:t>
      </w:r>
      <w:bookmarkEnd w:id="10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FF5C67" w:rsidRPr="006C3622" w14:paraId="71910C00" w14:textId="77777777" w:rsidTr="00832E55">
        <w:tc>
          <w:tcPr>
            <w:tcW w:w="8926" w:type="dxa"/>
            <w:shd w:val="clear" w:color="auto" w:fill="FEF0CD" w:themeFill="accent3" w:themeFillTint="33"/>
          </w:tcPr>
          <w:p w14:paraId="480E8F02" w14:textId="5E8ECC21" w:rsidR="00FF5C67" w:rsidRPr="006C3622" w:rsidRDefault="00FF5C67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</w:t>
            </w:r>
            <w:r w:rsidR="002C3ADC"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L Demo Code Evidence/Results in SSMS</w:t>
            </w:r>
          </w:p>
        </w:tc>
      </w:tr>
      <w:tr w:rsidR="00FF5C67" w:rsidRPr="006C3622" w14:paraId="173A3562" w14:textId="77777777" w:rsidTr="00832E55">
        <w:tc>
          <w:tcPr>
            <w:tcW w:w="8926" w:type="dxa"/>
            <w:shd w:val="clear" w:color="auto" w:fill="FEF0CD" w:themeFill="accent3" w:themeFillTint="33"/>
          </w:tcPr>
          <w:p w14:paraId="554E24EE" w14:textId="77777777" w:rsidR="00041111" w:rsidRPr="00254065" w:rsidRDefault="00041111" w:rsidP="00041111">
            <w:pPr>
              <w:adjustRightInd w:val="0"/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</w:pP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USE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EuroLeagues</w:t>
            </w:r>
          </w:p>
          <w:p w14:paraId="31EBA39E" w14:textId="77777777" w:rsidR="00041111" w:rsidRPr="00254065" w:rsidRDefault="00041111" w:rsidP="00041111">
            <w:pPr>
              <w:adjustRightInd w:val="0"/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</w:pP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ALTER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</w:t>
            </w: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AUTHORIZATION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</w:t>
            </w: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ON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</w:t>
            </w: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DATABASE</w:t>
            </w:r>
            <w:r w:rsidRPr="00254065"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  <w:t>::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EuroLeagues </w:t>
            </w: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TO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sa</w:t>
            </w:r>
          </w:p>
          <w:p w14:paraId="17D26F05" w14:textId="37F0A01E" w:rsidR="00FF5C67" w:rsidRPr="00254065" w:rsidRDefault="00041111" w:rsidP="00041111">
            <w:pPr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</w:pP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GO</w:t>
            </w:r>
          </w:p>
          <w:p w14:paraId="7EF9C7A3" w14:textId="14D704D5" w:rsidR="00FF5C67" w:rsidRDefault="00FF5C67" w:rsidP="00707147">
            <w:pPr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</w:pPr>
          </w:p>
          <w:p w14:paraId="05E89503" w14:textId="77777777" w:rsidR="00BF6222" w:rsidRDefault="00BF6222" w:rsidP="00BF622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--SELECT * queries from the different tables in the EuroLeagues database.</w:t>
            </w:r>
          </w:p>
          <w:p w14:paraId="48C3435A" w14:textId="46A95607" w:rsidR="007B1D73" w:rsidRPr="00254065" w:rsidRDefault="00BF6222" w:rsidP="00BF6222">
            <w:pPr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--Explanation: Used to select all data from every column and row from a specific table in the EuroLeagues database.</w:t>
            </w:r>
          </w:p>
          <w:p w14:paraId="4F6CBA97" w14:textId="2829D818" w:rsidR="00FF5C67" w:rsidRPr="00254065" w:rsidRDefault="00041111" w:rsidP="00041111">
            <w:pPr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</w:pP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SELECT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</w:t>
            </w:r>
            <w:r w:rsidRPr="00254065"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  <w:t>*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</w:t>
            </w:r>
            <w:r w:rsidRPr="00254065">
              <w:rPr>
                <w:rFonts w:ascii="Consolas" w:hAnsi="Consolas" w:cs="Calibri"/>
                <w:color w:val="0000FF"/>
                <w:sz w:val="19"/>
                <w:szCs w:val="19"/>
                <w:lang w:val="en-GB"/>
              </w:rPr>
              <w:t>FROM</w:t>
            </w:r>
            <w:r w:rsidRPr="00254065">
              <w:rPr>
                <w:rFonts w:ascii="Consolas" w:hAnsi="Consolas" w:cs="Calibri"/>
                <w:color w:val="000000"/>
                <w:sz w:val="19"/>
                <w:szCs w:val="19"/>
                <w:lang w:val="en-GB"/>
              </w:rPr>
              <w:t xml:space="preserve"> league</w:t>
            </w:r>
            <w:r w:rsidRPr="00254065">
              <w:rPr>
                <w:rFonts w:ascii="Consolas" w:hAnsi="Consolas" w:cs="Calibri"/>
                <w:color w:val="808080"/>
                <w:sz w:val="19"/>
                <w:szCs w:val="19"/>
                <w:lang w:val="en-GB"/>
              </w:rPr>
              <w:t>;</w:t>
            </w:r>
          </w:p>
          <w:p w14:paraId="4838BF2D" w14:textId="77777777" w:rsidR="00FF5C67" w:rsidRPr="006C3622" w:rsidRDefault="00FF5C67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440AEA1A" w14:textId="5981887B" w:rsidR="00FF5C67" w:rsidRPr="006C3622" w:rsidRDefault="00FF5C67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71C3CF98" w14:textId="667EA4C1" w:rsidR="00FF5C67" w:rsidRPr="006C3622" w:rsidRDefault="00162433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62433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23835B9A" wp14:editId="015DF479">
                  <wp:extent cx="2705478" cy="2200582"/>
                  <wp:effectExtent l="0" t="0" r="0" b="9525"/>
                  <wp:docPr id="1007333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336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FE67D" w14:textId="77777777" w:rsidR="00FF5C67" w:rsidRPr="006C3622" w:rsidRDefault="00FF5C67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766456" w:rsidRPr="006C3622" w14:paraId="3CF29F43" w14:textId="77777777" w:rsidTr="00000D15">
        <w:tblPrEx>
          <w:shd w:val="clear" w:color="auto" w:fill="auto"/>
        </w:tblPrEx>
        <w:tc>
          <w:tcPr>
            <w:tcW w:w="8926" w:type="dxa"/>
            <w:shd w:val="clear" w:color="auto" w:fill="FEF0CD" w:themeFill="accent3" w:themeFillTint="33"/>
          </w:tcPr>
          <w:p w14:paraId="7D367CB5" w14:textId="77777777" w:rsidR="00F21984" w:rsidRPr="006C3622" w:rsidRDefault="00F21984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7EAD6F40" w14:textId="77777777" w:rsidR="00B9086D" w:rsidRDefault="00B9086D" w:rsidP="00B9086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Select the total number of goals scored from the EuroLeagues.match table.</w:t>
            </w:r>
          </w:p>
          <w:p w14:paraId="711249FD" w14:textId="77777777" w:rsidR="00B9086D" w:rsidRDefault="00B9086D" w:rsidP="00B9086D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--Explanation: Simple SELECT query that creates a calculated column, calling the sum function on the home_team_goal and away_team_goal columns.</w:t>
            </w:r>
          </w:p>
          <w:p w14:paraId="4B5CC9B8" w14:textId="37F5F059" w:rsidR="00254065" w:rsidRDefault="00254065" w:rsidP="00B9086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186D0327" w14:textId="77777777" w:rsidR="00254065" w:rsidRDefault="00254065" w:rsidP="00254065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79F16668" w14:textId="63095935" w:rsidR="00BF6222" w:rsidRPr="00BF6222" w:rsidRDefault="00BF6222" w:rsidP="00254065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</w:p>
        </w:tc>
      </w:tr>
      <w:tr w:rsidR="00766456" w:rsidRPr="006C3622" w14:paraId="0B60D02B" w14:textId="77777777" w:rsidTr="00000D15">
        <w:tblPrEx>
          <w:shd w:val="clear" w:color="auto" w:fill="auto"/>
        </w:tblPrEx>
        <w:tc>
          <w:tcPr>
            <w:tcW w:w="8926" w:type="dxa"/>
            <w:shd w:val="clear" w:color="auto" w:fill="FEF0CD" w:themeFill="accent3" w:themeFillTint="33"/>
          </w:tcPr>
          <w:p w14:paraId="42D4B45E" w14:textId="27281340" w:rsidR="00766456" w:rsidRPr="006C3622" w:rsidRDefault="00766456" w:rsidP="00707147">
            <w:pPr>
              <w:rPr>
                <w:rFonts w:ascii="Calibri" w:hAnsi="Calibri" w:cs="Calibri"/>
                <w:color w:val="808080"/>
                <w:sz w:val="19"/>
                <w:szCs w:val="19"/>
                <w:lang w:val="en-GB"/>
              </w:rPr>
            </w:pPr>
          </w:p>
          <w:p w14:paraId="7E519342" w14:textId="6E257B24" w:rsidR="00766456" w:rsidRPr="006C3622" w:rsidRDefault="001879DB" w:rsidP="00707147">
            <w:pPr>
              <w:rPr>
                <w:rFonts w:ascii="Calibri" w:hAnsi="Calibri" w:cs="Calibri"/>
                <w:color w:val="808080"/>
                <w:sz w:val="19"/>
                <w:szCs w:val="19"/>
                <w:lang w:val="en-GB"/>
              </w:rPr>
            </w:pPr>
            <w:r w:rsidRPr="001879DB">
              <w:rPr>
                <w:rFonts w:ascii="Calibri" w:hAnsi="Calibri" w:cs="Calibri"/>
                <w:noProof/>
                <w:color w:val="808080"/>
                <w:sz w:val="19"/>
                <w:szCs w:val="19"/>
                <w:lang w:val="en-GB"/>
              </w:rPr>
              <w:drawing>
                <wp:inline distT="0" distB="0" distL="0" distR="0" wp14:anchorId="2EF20D3D" wp14:editId="16F2AC10">
                  <wp:extent cx="1305107" cy="390580"/>
                  <wp:effectExtent l="0" t="0" r="0" b="9525"/>
                  <wp:docPr id="428475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47539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B3E12" w14:textId="77777777" w:rsidR="00766456" w:rsidRPr="006C3622" w:rsidRDefault="00766456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6AD8EC03" w14:textId="455D4B8C" w:rsidR="00766456" w:rsidRPr="006C3622" w:rsidRDefault="00766456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1EE32721" w14:textId="77777777" w:rsidR="00766456" w:rsidRPr="006C3622" w:rsidRDefault="00766456" w:rsidP="00707147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A2DFAC7" w14:textId="77777777" w:rsidR="006F6446" w:rsidRPr="006C3622" w:rsidRDefault="006F6446" w:rsidP="006F6446">
      <w:pPr>
        <w:rPr>
          <w:rFonts w:ascii="Calibri" w:hAnsi="Calibri" w:cs="Calibri"/>
        </w:rPr>
      </w:pPr>
    </w:p>
    <w:p w14:paraId="7352E0B4" w14:textId="77777777" w:rsidR="006F6446" w:rsidRPr="006C3622" w:rsidRDefault="006F6446" w:rsidP="006F6446">
      <w:pPr>
        <w:rPr>
          <w:rFonts w:ascii="Calibri" w:hAnsi="Calibri" w:cs="Calibri"/>
        </w:rPr>
      </w:pPr>
    </w:p>
    <w:p w14:paraId="73C86FDA" w14:textId="773C1027" w:rsidR="006F6446" w:rsidRPr="006C3622" w:rsidRDefault="006F6446" w:rsidP="006F6446">
      <w:pPr>
        <w:pStyle w:val="Heading3"/>
        <w:rPr>
          <w:rFonts w:ascii="Calibri" w:hAnsi="Calibri" w:cs="Calibri"/>
        </w:rPr>
      </w:pPr>
      <w:bookmarkStart w:id="11" w:name="_Toc196481751"/>
      <w:r w:rsidRPr="006C3622">
        <w:rPr>
          <w:rFonts w:ascii="Calibri" w:hAnsi="Calibri" w:cs="Calibri"/>
        </w:rPr>
        <w:t>DEMO 2: Eliminating Duplicates with DISTINCT</w:t>
      </w:r>
      <w:bookmarkEnd w:id="11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3C386C" w:rsidRPr="006C3622" w14:paraId="02DC6A36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0A97F69C" w14:textId="77777777" w:rsidR="003C386C" w:rsidRPr="006C3622" w:rsidRDefault="003C386C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3C386C" w:rsidRPr="006C3622" w14:paraId="0EA7CAF3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3DC05132" w14:textId="77777777" w:rsidR="000F19F1" w:rsidRDefault="000F19F1" w:rsidP="000F19F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Eliminate duplicate seasons from the EuroLeagues.match table and order them from earliest to latest.</w:t>
            </w:r>
          </w:p>
          <w:p w14:paraId="15F7BA24" w14:textId="77777777" w:rsidR="000F19F1" w:rsidRDefault="000F19F1" w:rsidP="000F19F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--Explanation: This query uses a subquery and casts the season as a varchar type (it was initially stored as a text value), so that it can work directly with functions like LEFT().</w:t>
            </w:r>
          </w:p>
          <w:p w14:paraId="405FB408" w14:textId="5BACBBC9" w:rsidR="003C386C" w:rsidRPr="006C3622" w:rsidRDefault="000F19F1" w:rsidP="000F19F1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--It extracts the starting years of the seasons (the first four characters), casts them to an int and orders them.</w:t>
            </w:r>
          </w:p>
          <w:p w14:paraId="1C86D69A" w14:textId="77777777" w:rsidR="0003451E" w:rsidRDefault="0003451E" w:rsidP="0003451E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season</w:t>
            </w:r>
          </w:p>
          <w:p w14:paraId="7BE39D65" w14:textId="77777777" w:rsidR="0003451E" w:rsidRDefault="0003451E" w:rsidP="0003451E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661A2885" w14:textId="77777777" w:rsidR="0003451E" w:rsidRDefault="0003451E" w:rsidP="0003451E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season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season</w:t>
            </w:r>
          </w:p>
          <w:p w14:paraId="149167D6" w14:textId="77777777" w:rsidR="0003451E" w:rsidRDefault="0003451E" w:rsidP="0003451E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</w:p>
          <w:p w14:paraId="29493756" w14:textId="77777777" w:rsidR="0003451E" w:rsidRDefault="0003451E" w:rsidP="0003451E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season</w:t>
            </w:r>
          </w:p>
          <w:p w14:paraId="328A6642" w14:textId="78DCB9BA" w:rsidR="003C386C" w:rsidRPr="006C3622" w:rsidRDefault="0003451E" w:rsidP="0003451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(LEFT(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season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4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);</w:t>
            </w:r>
          </w:p>
          <w:p w14:paraId="0281B32B" w14:textId="6E7F558A" w:rsidR="003C386C" w:rsidRPr="006C3622" w:rsidRDefault="003C386C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44C32D25" w14:textId="77777777" w:rsidR="003C386C" w:rsidRPr="006C3622" w:rsidRDefault="003C386C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03451E" w:rsidRPr="006C3622" w14:paraId="5DA50EDE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259C2FAB" w14:textId="77777777" w:rsidR="0003451E" w:rsidRDefault="002E4F9D" w:rsidP="002D150E">
            <w:pP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Result of the subquery:</w:t>
            </w:r>
          </w:p>
          <w:p w14:paraId="133984C7" w14:textId="77777777" w:rsidR="002E4F9D" w:rsidRDefault="002E4F9D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4CEA5CFE" w14:textId="77777777" w:rsidR="002E4F9D" w:rsidRDefault="002E4F9D" w:rsidP="002E4F9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season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season</w:t>
            </w:r>
          </w:p>
          <w:p w14:paraId="1E3578F4" w14:textId="77777777" w:rsidR="002E4F9D" w:rsidRDefault="002E4F9D" w:rsidP="002E4F9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</w:p>
          <w:p w14:paraId="2F1B9CBE" w14:textId="77777777" w:rsidR="002E4F9D" w:rsidRDefault="002E4F9D" w:rsidP="002E4F9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4E9C4F8F" w14:textId="46C6FA63" w:rsidR="005F33A6" w:rsidRPr="006C3622" w:rsidRDefault="005F33A6" w:rsidP="002E4F9D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5F33A6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5A80931C" wp14:editId="11988FA3">
                  <wp:extent cx="971686" cy="1629002"/>
                  <wp:effectExtent l="0" t="0" r="0" b="0"/>
                  <wp:docPr id="356504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5044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3A6" w:rsidRPr="006C3622" w14:paraId="235A801E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538D1439" w14:textId="701E8D00" w:rsidR="005F33A6" w:rsidRDefault="005F33A6" w:rsidP="002D150E">
            <w:pP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lastRenderedPageBreak/>
              <w:t>Result of the entire query:</w:t>
            </w:r>
          </w:p>
          <w:p w14:paraId="1EBF1377" w14:textId="62E56821" w:rsidR="005F33A6" w:rsidRDefault="00221D6C" w:rsidP="002D150E">
            <w:pP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  <w:r w:rsidRPr="00221D6C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5D89567" wp14:editId="30E85AF9">
                  <wp:extent cx="971686" cy="1629002"/>
                  <wp:effectExtent l="0" t="0" r="0" b="0"/>
                  <wp:docPr id="1148806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063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27C" w:rsidRPr="006C3622" w14:paraId="61A9C291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17CD4009" w14:textId="77777777" w:rsidR="006C19CC" w:rsidRDefault="006C19CC" w:rsidP="006C19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Select unique player names from the EuroLeagues.player table and stores them in a column called 'AllPlayerNames'.</w:t>
            </w:r>
          </w:p>
          <w:p w14:paraId="381E5D15" w14:textId="77777777" w:rsidR="006C19CC" w:rsidRDefault="006C19CC" w:rsidP="006C19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AllPlayerNames</w:t>
            </w:r>
          </w:p>
          <w:p w14:paraId="7C808B31" w14:textId="77777777" w:rsidR="0033727C" w:rsidRDefault="006C19CC" w:rsidP="006C19CC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4612FE12" w14:textId="7FE5B0DD" w:rsidR="006C19CC" w:rsidRPr="00B20CE2" w:rsidRDefault="006C19CC" w:rsidP="006C19CC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6C19CC" w:rsidRPr="006C3622" w14:paraId="41476AD4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16FE5268" w14:textId="77777777" w:rsidR="006C19CC" w:rsidRDefault="00150790" w:rsidP="006C19C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150790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2223A5F9" wp14:editId="7C462FBE">
                  <wp:extent cx="1055802" cy="3662987"/>
                  <wp:effectExtent l="0" t="0" r="0" b="0"/>
                  <wp:docPr id="546118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1180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524" cy="371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7A450" w14:textId="3A5133AD" w:rsidR="00150790" w:rsidRDefault="00150790" w:rsidP="006C19C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...</w:t>
            </w:r>
          </w:p>
        </w:tc>
      </w:tr>
    </w:tbl>
    <w:p w14:paraId="152F4C8C" w14:textId="77777777" w:rsidR="006F6446" w:rsidRPr="006C3622" w:rsidRDefault="006F6446" w:rsidP="006F6446">
      <w:pPr>
        <w:rPr>
          <w:rFonts w:ascii="Calibri" w:hAnsi="Calibri" w:cs="Calibri"/>
        </w:rPr>
      </w:pPr>
    </w:p>
    <w:p w14:paraId="69943FA2" w14:textId="6F6AB736" w:rsidR="006F6446" w:rsidRPr="006C3622" w:rsidRDefault="006F6446" w:rsidP="006F6446">
      <w:pPr>
        <w:pStyle w:val="Heading3"/>
        <w:rPr>
          <w:rFonts w:ascii="Calibri" w:hAnsi="Calibri" w:cs="Calibri"/>
        </w:rPr>
      </w:pPr>
      <w:bookmarkStart w:id="12" w:name="_Toc196481752"/>
      <w:r w:rsidRPr="006C3622">
        <w:rPr>
          <w:rFonts w:ascii="Calibri" w:hAnsi="Calibri" w:cs="Calibri"/>
        </w:rPr>
        <w:lastRenderedPageBreak/>
        <w:t>DEMO 3: Using Column and Table Aliases</w:t>
      </w:r>
      <w:bookmarkEnd w:id="12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3C7861" w:rsidRPr="006C3622" w14:paraId="5CF995D5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547D10C7" w14:textId="77777777" w:rsidR="003C7861" w:rsidRPr="006C3622" w:rsidRDefault="003C7861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3C7861" w:rsidRPr="006C3622" w14:paraId="5F18B568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1F1DA6A6" w14:textId="77777777" w:rsidR="002647FB" w:rsidRDefault="002647FB" w:rsidP="002647F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A3 Query Three</w:t>
            </w:r>
          </w:p>
          <w:p w14:paraId="4F8F03CC" w14:textId="77777777" w:rsidR="002647FB" w:rsidRDefault="002647FB" w:rsidP="002647F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3: Using Column and Table Aliases Lesson</w:t>
            </w:r>
          </w:p>
          <w:p w14:paraId="3C918C9D" w14:textId="77777777" w:rsidR="002647FB" w:rsidRDefault="002647FB" w:rsidP="002647F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Select the total number of goals scored from the EuroLeagues.match table and assign the column the 'TotalGoalsScored' alias.</w:t>
            </w:r>
          </w:p>
          <w:p w14:paraId="36CC4544" w14:textId="77777777" w:rsidR="002647FB" w:rsidRDefault="002647FB" w:rsidP="002647F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TotalGoalsScored</w:t>
            </w:r>
          </w:p>
          <w:p w14:paraId="460E25C7" w14:textId="558A2090" w:rsidR="003C7861" w:rsidRPr="006C3622" w:rsidRDefault="002647FB" w:rsidP="002647F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27CC2E4B" w14:textId="77777777" w:rsidR="003C7861" w:rsidRPr="006C3622" w:rsidRDefault="003C7861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3C7861" w:rsidRPr="006C3622" w14:paraId="01D55FEF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3EEF6A7F" w14:textId="7036EB89" w:rsidR="003C7861" w:rsidRPr="006C3622" w:rsidRDefault="00CE1E1D" w:rsidP="002D150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E1E1D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5F6CF60" wp14:editId="687E38DD">
                  <wp:extent cx="1286054" cy="342948"/>
                  <wp:effectExtent l="0" t="0" r="0" b="0"/>
                  <wp:docPr id="1580290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2906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B50" w:rsidRPr="006C3622" w14:paraId="3186C612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6FFDA650" w14:textId="77777777" w:rsidR="00210341" w:rsidRDefault="00210341" w:rsidP="002103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A4 Query Two</w:t>
            </w:r>
          </w:p>
          <w:p w14:paraId="70E23934" w14:textId="77777777" w:rsidR="00210341" w:rsidRDefault="00210341" w:rsidP="002103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3: Using Column and Table Aliases Lesson</w:t>
            </w:r>
          </w:p>
          <w:p w14:paraId="31B980B2" w14:textId="77777777" w:rsidR="00210341" w:rsidRDefault="00210341" w:rsidP="002103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Select all columns from the EuroLeagues.team table using the alias 'MiddlesbroughFCInfo', where the team_long_name is Middlesbrough.</w:t>
            </w:r>
          </w:p>
          <w:p w14:paraId="348AE96F" w14:textId="77777777" w:rsidR="00210341" w:rsidRDefault="00210341" w:rsidP="002103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team_short_name</w:t>
            </w:r>
          </w:p>
          <w:p w14:paraId="502A06B7" w14:textId="77777777" w:rsidR="00210341" w:rsidRDefault="00210341" w:rsidP="002103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MiddlesbroughFCInfo</w:t>
            </w:r>
          </w:p>
          <w:p w14:paraId="5BE99109" w14:textId="77777777" w:rsidR="00644B50" w:rsidRDefault="00210341" w:rsidP="00210341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'Middlesbrough'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1666D95" w14:textId="77506794" w:rsidR="00210341" w:rsidRPr="00CE1E1D" w:rsidRDefault="00210341" w:rsidP="00210341">
            <w:pP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</w:p>
        </w:tc>
      </w:tr>
      <w:tr w:rsidR="00484293" w:rsidRPr="006C3622" w14:paraId="37110456" w14:textId="77777777" w:rsidTr="002D150E">
        <w:tc>
          <w:tcPr>
            <w:tcW w:w="8926" w:type="dxa"/>
            <w:shd w:val="clear" w:color="auto" w:fill="FEF0CD" w:themeFill="accent3" w:themeFillTint="33"/>
          </w:tcPr>
          <w:p w14:paraId="6E1F0508" w14:textId="7FF2AEC7" w:rsidR="00484293" w:rsidRDefault="00484293" w:rsidP="00210341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484293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1C280547" wp14:editId="465F275F">
                  <wp:extent cx="4153480" cy="362001"/>
                  <wp:effectExtent l="0" t="0" r="0" b="0"/>
                  <wp:docPr id="128980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02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CA575" w14:textId="77777777" w:rsidR="006F6446" w:rsidRPr="006C3622" w:rsidRDefault="006F6446" w:rsidP="006F6446">
      <w:pPr>
        <w:rPr>
          <w:rFonts w:ascii="Calibri" w:hAnsi="Calibri" w:cs="Calibri"/>
        </w:rPr>
      </w:pPr>
    </w:p>
    <w:p w14:paraId="090ED4D7" w14:textId="07211EA4" w:rsidR="006F6446" w:rsidRDefault="006F6446" w:rsidP="006F6446">
      <w:pPr>
        <w:pStyle w:val="Heading3"/>
        <w:rPr>
          <w:rFonts w:ascii="Calibri" w:hAnsi="Calibri" w:cs="Calibri"/>
        </w:rPr>
      </w:pPr>
      <w:bookmarkStart w:id="13" w:name="_Toc196481753"/>
      <w:r w:rsidRPr="006C3622">
        <w:rPr>
          <w:rFonts w:ascii="Calibri" w:hAnsi="Calibri" w:cs="Calibri"/>
        </w:rPr>
        <w:t>DEMO 4: Writing SIMPLE Case Expressions</w:t>
      </w:r>
      <w:bookmarkEnd w:id="13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B3331F" w:rsidRPr="006C3622" w14:paraId="50A99F34" w14:textId="77777777" w:rsidTr="008C269D">
        <w:tc>
          <w:tcPr>
            <w:tcW w:w="8926" w:type="dxa"/>
            <w:shd w:val="clear" w:color="auto" w:fill="FEF0CD" w:themeFill="accent3" w:themeFillTint="33"/>
          </w:tcPr>
          <w:p w14:paraId="2807DCAD" w14:textId="77777777" w:rsidR="00B3331F" w:rsidRPr="006C3622" w:rsidRDefault="00B3331F" w:rsidP="008C269D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B3331F" w:rsidRPr="006C3622" w14:paraId="221485D7" w14:textId="77777777" w:rsidTr="008C269D">
        <w:tc>
          <w:tcPr>
            <w:tcW w:w="8926" w:type="dxa"/>
            <w:shd w:val="clear" w:color="auto" w:fill="FEF0CD" w:themeFill="accent3" w:themeFillTint="33"/>
          </w:tcPr>
          <w:p w14:paraId="037AAB61" w14:textId="77777777" w:rsidR="00935603" w:rsidRDefault="00935603" w:rsidP="0093560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A4 Query One</w:t>
            </w:r>
          </w:p>
          <w:p w14:paraId="140D6203" w14:textId="77777777" w:rsidR="00935603" w:rsidRDefault="00935603" w:rsidP="0093560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4: Writing Simple CASE expressions</w:t>
            </w:r>
          </w:p>
          <w:p w14:paraId="56703462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A4 Query One</w:t>
            </w:r>
          </w:p>
          <w:p w14:paraId="299687D1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4: Writing Simple CASE expressions</w:t>
            </w:r>
          </w:p>
          <w:p w14:paraId="0EE52C34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Categorise countries by league tier.</w:t>
            </w:r>
          </w:p>
          <w:p w14:paraId="08DD811D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name of the countries is casted as a varchar so that it can work directly with functions.</w:t>
            </w:r>
          </w:p>
          <w:p w14:paraId="34AEEE2F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country_names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35F440D7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CASE</w:t>
            </w:r>
          </w:p>
          <w:p w14:paraId="766841AF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'England'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'Spain'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'France'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'Germany'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'Italy'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'Top 5 League'</w:t>
            </w:r>
          </w:p>
          <w:p w14:paraId="18ACBEA7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'Not in Top 5'</w:t>
            </w:r>
          </w:p>
          <w:p w14:paraId="361ACBAF" w14:textId="77777777" w:rsidR="00D54F3B" w:rsidRDefault="00D54F3B" w:rsidP="00D54F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League_Tier</w:t>
            </w:r>
          </w:p>
          <w:p w14:paraId="01F15347" w14:textId="3D04C933" w:rsidR="00935603" w:rsidRPr="006C3622" w:rsidRDefault="00D54F3B" w:rsidP="00D54F3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</w:tc>
      </w:tr>
      <w:tr w:rsidR="00935603" w:rsidRPr="006C3622" w14:paraId="4A2B0D7F" w14:textId="77777777" w:rsidTr="008C269D">
        <w:tc>
          <w:tcPr>
            <w:tcW w:w="8926" w:type="dxa"/>
            <w:shd w:val="clear" w:color="auto" w:fill="FEF0CD" w:themeFill="accent3" w:themeFillTint="33"/>
          </w:tcPr>
          <w:p w14:paraId="7F35B343" w14:textId="43199981" w:rsidR="00935603" w:rsidRDefault="00D54F3B" w:rsidP="0093560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D54F3B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822C68D" wp14:editId="7927DD25">
                  <wp:extent cx="1914792" cy="2172003"/>
                  <wp:effectExtent l="0" t="0" r="9525" b="0"/>
                  <wp:docPr id="201185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8560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87" w:rsidRPr="006C3622" w14:paraId="285FA1E6" w14:textId="77777777" w:rsidTr="008C269D">
        <w:tc>
          <w:tcPr>
            <w:tcW w:w="8926" w:type="dxa"/>
            <w:shd w:val="clear" w:color="auto" w:fill="FEF0CD" w:themeFill="accent3" w:themeFillTint="33"/>
          </w:tcPr>
          <w:p w14:paraId="33B47F36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A4 Query Two</w:t>
            </w:r>
          </w:p>
          <w:p w14:paraId="2E80FC2E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4: Writing Simple CASE expressions</w:t>
            </w:r>
          </w:p>
          <w:p w14:paraId="25574814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Determine the result of a match using the match table.</w:t>
            </w:r>
          </w:p>
          <w:p w14:paraId="2074F92A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match_id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42878830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CASE</w:t>
            </w:r>
          </w:p>
          <w:p w14:paraId="648081A9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'Home Team Won'</w:t>
            </w:r>
          </w:p>
          <w:p w14:paraId="30FB23A3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'Away Team Won'</w:t>
            </w:r>
          </w:p>
          <w:p w14:paraId="2D92E5A1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'Draw'</w:t>
            </w:r>
          </w:p>
          <w:p w14:paraId="77801AEA" w14:textId="77777777" w:rsidR="00446F79" w:rsidRDefault="00446F79" w:rsidP="00446F7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Result</w:t>
            </w:r>
          </w:p>
          <w:p w14:paraId="2DDF13CD" w14:textId="77777777" w:rsidR="00266987" w:rsidRDefault="00446F79" w:rsidP="00446F79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5DE80048" w14:textId="08958383" w:rsidR="00446F79" w:rsidRPr="00D54F3B" w:rsidRDefault="00446F79" w:rsidP="00446F7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446F79" w:rsidRPr="006C3622" w14:paraId="456C95B4" w14:textId="77777777" w:rsidTr="008C269D">
        <w:tc>
          <w:tcPr>
            <w:tcW w:w="8926" w:type="dxa"/>
            <w:shd w:val="clear" w:color="auto" w:fill="FEF0CD" w:themeFill="accent3" w:themeFillTint="33"/>
          </w:tcPr>
          <w:p w14:paraId="53DFA292" w14:textId="1D85F4AC" w:rsidR="00446F79" w:rsidRDefault="00446F79" w:rsidP="00446F7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446F79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37082800" wp14:editId="17E74E49">
                  <wp:extent cx="1117600" cy="2118783"/>
                  <wp:effectExtent l="0" t="0" r="6350" b="0"/>
                  <wp:docPr id="857386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3866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54" cy="2126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09673" w14:textId="77777777" w:rsidR="0011446B" w:rsidRDefault="0011446B" w:rsidP="0011446B">
      <w:pPr>
        <w:pStyle w:val="Heading2"/>
        <w:rPr>
          <w:rFonts w:ascii="Calibri" w:hAnsi="Calibri" w:cs="Calibri"/>
        </w:rPr>
      </w:pPr>
    </w:p>
    <w:p w14:paraId="3B1CE35D" w14:textId="304821D7" w:rsidR="0011446B" w:rsidRDefault="0011446B" w:rsidP="0011446B">
      <w:pPr>
        <w:pStyle w:val="Heading2"/>
        <w:rPr>
          <w:rFonts w:ascii="Calibri" w:hAnsi="Calibri" w:cs="Calibri"/>
        </w:rPr>
      </w:pPr>
      <w:bookmarkStart w:id="14" w:name="_Toc196481754"/>
      <w:r w:rsidRPr="006C3622">
        <w:rPr>
          <w:rFonts w:ascii="Calibri" w:hAnsi="Calibri" w:cs="Calibri"/>
        </w:rPr>
        <w:t xml:space="preserve">MODULE </w:t>
      </w:r>
      <w:r>
        <w:rPr>
          <w:rFonts w:ascii="Calibri" w:hAnsi="Calibri" w:cs="Calibri"/>
        </w:rPr>
        <w:t>4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Joining and querying multiple tables</w:t>
      </w:r>
      <w:bookmarkEnd w:id="14"/>
    </w:p>
    <w:p w14:paraId="34D14088" w14:textId="2C0CE5C1" w:rsidR="00E94BAC" w:rsidRPr="00E94BAC" w:rsidRDefault="00E94BAC" w:rsidP="00E94BAC">
      <w:r>
        <w:t>Why use Joining and Querying Multiple Tables?</w:t>
      </w:r>
    </w:p>
    <w:p w14:paraId="7EDF003A" w14:textId="01574D8F" w:rsidR="00232ECC" w:rsidRDefault="00232ECC" w:rsidP="00232ECC">
      <w:pPr>
        <w:pStyle w:val="Heading3"/>
        <w:rPr>
          <w:rFonts w:ascii="Calibri" w:hAnsi="Calibri" w:cs="Calibri"/>
        </w:rPr>
      </w:pPr>
      <w:bookmarkStart w:id="15" w:name="_Toc196481755"/>
      <w:r w:rsidRPr="006C3622">
        <w:rPr>
          <w:rFonts w:ascii="Calibri" w:hAnsi="Calibri" w:cs="Calibri"/>
        </w:rPr>
        <w:t xml:space="preserve">DEMO 1: </w:t>
      </w:r>
      <w:r>
        <w:rPr>
          <w:rFonts w:ascii="Calibri" w:hAnsi="Calibri" w:cs="Calibri"/>
        </w:rPr>
        <w:t>How to provide data from 2 related tables with a Join</w:t>
      </w:r>
      <w:bookmarkEnd w:id="15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7A539F" w:rsidRPr="006C3622" w14:paraId="0F9ADD37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1D6039EC" w14:textId="77777777" w:rsidR="007A539F" w:rsidRPr="006C3622" w:rsidRDefault="007A539F" w:rsidP="00696AA5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7A539F" w:rsidRPr="006C3622" w14:paraId="2999793B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21A39AF4" w14:textId="77777777" w:rsidR="00FC6A59" w:rsidRDefault="00FC6A59" w:rsidP="00FC6A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B1 Query One</w:t>
            </w:r>
          </w:p>
          <w:p w14:paraId="1C7C4EC5" w14:textId="4C2B0D10" w:rsidR="00FC6A59" w:rsidRDefault="00FC6A59" w:rsidP="00FC6A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--Module </w:t>
            </w:r>
            <w:r w:rsidR="009A42DC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4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: How to provide data from 2 related tables with a Join.</w:t>
            </w:r>
          </w:p>
          <w:p w14:paraId="67E6A405" w14:textId="77777777" w:rsidR="00FC6A59" w:rsidRDefault="00FC6A59" w:rsidP="00FC6A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Select the league names associated with each country.</w:t>
            </w:r>
          </w:p>
          <w:p w14:paraId="162F4676" w14:textId="77777777" w:rsidR="00FC6A59" w:rsidRDefault="00FC6A59" w:rsidP="00FC6A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league_name</w:t>
            </w:r>
          </w:p>
          <w:p w14:paraId="2EAECCE6" w14:textId="77777777" w:rsidR="00FC6A59" w:rsidRDefault="00FC6A59" w:rsidP="00FC6A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</w:t>
            </w:r>
          </w:p>
          <w:p w14:paraId="02F75798" w14:textId="77777777" w:rsidR="00FC6A59" w:rsidRDefault="00FC6A59" w:rsidP="00FC6A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league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</w:t>
            </w:r>
          </w:p>
          <w:p w14:paraId="73EB7623" w14:textId="77777777" w:rsidR="007A539F" w:rsidRDefault="00FC6A59" w:rsidP="00FC6A59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country_id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0EECB2F1" w14:textId="65E812FF" w:rsidR="00FC6A59" w:rsidRPr="006C3622" w:rsidRDefault="00FC6A59" w:rsidP="00FC6A59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FC6A59" w:rsidRPr="006C3622" w14:paraId="1BBB8901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091C3F78" w14:textId="72FDFB2F" w:rsidR="00FC6A59" w:rsidRDefault="00FC6A59" w:rsidP="00FC6A5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FC6A59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149A3436" wp14:editId="6B1456C6">
                  <wp:extent cx="1745995" cy="1568668"/>
                  <wp:effectExtent l="0" t="0" r="6985" b="0"/>
                  <wp:docPr id="1544586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58622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08" cy="157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AEC" w:rsidRPr="006C3622" w14:paraId="1CADFC15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52B76B15" w14:textId="71478BB9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</w:t>
            </w:r>
            <w:r w:rsidR="00C8020D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1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 Query Two</w:t>
            </w:r>
          </w:p>
          <w:p w14:paraId="6193F2D9" w14:textId="52275BF5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--Module </w:t>
            </w:r>
            <w:r w:rsidR="009A42DC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4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: How to provide data from 2 related tables with a Join.</w:t>
            </w:r>
          </w:p>
          <w:p w14:paraId="03D85018" w14:textId="77777777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potential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potential_rating</w:t>
            </w:r>
          </w:p>
          <w:p w14:paraId="1C85535B" w14:textId="77777777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41DB8B19" w14:textId="77777777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1E740B09" w14:textId="77777777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64D820A6" w14:textId="77777777" w:rsidR="00DB5AEC" w:rsidRDefault="00DB5AEC" w:rsidP="00DB5AE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0F115A55" w14:textId="77777777" w:rsidR="00DB5AEC" w:rsidRDefault="00DB5AEC" w:rsidP="00DB5AE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--Notice how there are many duplicate player names and ratings, this is because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>each player has had multiple ratings assigned to them across many career dates.</w:t>
            </w:r>
          </w:p>
          <w:p w14:paraId="74953F65" w14:textId="52696BFA" w:rsidR="00DB5AEC" w:rsidRPr="00FC6A59" w:rsidRDefault="00DB5AEC" w:rsidP="00DB5AE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DB5AEC" w:rsidRPr="006C3622" w14:paraId="2CA6C59B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046B8A56" w14:textId="34F12B45" w:rsidR="00DB5AEC" w:rsidRDefault="00DB325C" w:rsidP="00DB5AE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DB325C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2315D826" wp14:editId="743B1079">
                  <wp:extent cx="3185719" cy="2829911"/>
                  <wp:effectExtent l="0" t="0" r="0" b="8890"/>
                  <wp:docPr id="1161974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9742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949" cy="283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C626D" w14:textId="77777777" w:rsidR="00232ECC" w:rsidRPr="00232ECC" w:rsidRDefault="00232ECC" w:rsidP="00232ECC"/>
    <w:p w14:paraId="3B4F699E" w14:textId="5927D81C" w:rsidR="00232ECC" w:rsidRDefault="00232ECC" w:rsidP="00232ECC">
      <w:pPr>
        <w:pStyle w:val="Heading3"/>
        <w:rPr>
          <w:rFonts w:ascii="Calibri" w:hAnsi="Calibri" w:cs="Calibri"/>
        </w:rPr>
      </w:pPr>
      <w:bookmarkStart w:id="16" w:name="_Toc196481756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2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How to query with inner joins</w:t>
      </w:r>
      <w:bookmarkEnd w:id="16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4827E4" w:rsidRPr="006C3622" w14:paraId="1B63EAE2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5500D122" w14:textId="77777777" w:rsidR="004827E4" w:rsidRPr="006C3622" w:rsidRDefault="004827E4" w:rsidP="00696AA5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4827E4" w:rsidRPr="006C3622" w14:paraId="193301C5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6226628E" w14:textId="7968A5A6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</w:t>
            </w:r>
            <w:r w:rsidR="00C8020D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2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 Query </w:t>
            </w:r>
            <w:r w:rsidR="00EE37E9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One</w:t>
            </w:r>
          </w:p>
          <w:p w14:paraId="759FDDE4" w14:textId="33BADC39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--Module </w:t>
            </w:r>
            <w:r w:rsidR="009A42DC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4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: How to</w:t>
            </w:r>
            <w:r w:rsidR="00EE37E9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 query with inner joins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.</w:t>
            </w:r>
          </w:p>
          <w:p w14:paraId="11105AC8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Select all the different ratings of the best player (the best player has the highest overall and potential ratings)</w:t>
            </w:r>
          </w:p>
          <w:p w14:paraId="3B777450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--Lionel Messi.</w:t>
            </w:r>
          </w:p>
          <w:p w14:paraId="70B5E9BE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potential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potential_rating</w:t>
            </w:r>
          </w:p>
          <w:p w14:paraId="0DD4FF35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3F4F5E5C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62E3BB8C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559ED8AD" w14:textId="77777777" w:rsidR="002D4D09" w:rsidRDefault="002D4D09" w:rsidP="002D4D0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449E9C66" w14:textId="77777777" w:rsidR="004827E4" w:rsidRDefault="002D4D09" w:rsidP="002D4D09">
            <w:pP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4BD082B4" w14:textId="49EB577D" w:rsidR="002D4D09" w:rsidRPr="006C3622" w:rsidRDefault="002D4D09" w:rsidP="002D4D09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2D4D09" w:rsidRPr="006C3622" w14:paraId="3CECD77E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238C350D" w14:textId="77777777" w:rsidR="002D4D09" w:rsidRDefault="002D347A" w:rsidP="002D4D0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2D347A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189F6541" wp14:editId="35FC3592">
                  <wp:extent cx="3324689" cy="2372056"/>
                  <wp:effectExtent l="0" t="0" r="9525" b="9525"/>
                  <wp:docPr id="140482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8200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41881" w14:textId="715658F3" w:rsidR="005A0955" w:rsidRDefault="005A0955" w:rsidP="002D4D0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1912B0" w:rsidRPr="006C3622" w14:paraId="31CEBA0E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69BAC02B" w14:textId="45376FE8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</w:t>
            </w:r>
            <w:r w:rsidR="00C8020D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2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 Query Two</w:t>
            </w:r>
          </w:p>
          <w:p w14:paraId="3C6B107B" w14:textId="4CF7E45E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 xml:space="preserve">--Module 4: How to query with </w:t>
            </w:r>
            <w:r w:rsidR="00027D94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inner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joins</w:t>
            </w:r>
          </w:p>
          <w:p w14:paraId="726416DF" w14:textId="77777777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Join the match table with the team table to get the home and away team names.</w:t>
            </w:r>
          </w:p>
          <w:p w14:paraId="04CE6133" w14:textId="77777777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</w:t>
            </w:r>
          </w:p>
          <w:p w14:paraId="7C73A27D" w14:textId="77777777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</w:t>
            </w:r>
          </w:p>
          <w:p w14:paraId="7B2D81C1" w14:textId="77777777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</w:p>
          <w:p w14:paraId="1BD7BC21" w14:textId="77777777" w:rsidR="005A0955" w:rsidRDefault="005A0955" w:rsidP="005A095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team_api_id</w:t>
            </w:r>
          </w:p>
          <w:p w14:paraId="1418F781" w14:textId="77777777" w:rsidR="001912B0" w:rsidRDefault="005A0955" w:rsidP="005A0955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4C13E1EA" w14:textId="3E5910EF" w:rsidR="005A0955" w:rsidRPr="002D347A" w:rsidRDefault="005A0955" w:rsidP="005A0955">
            <w:pPr>
              <w:adjustRightInd w:val="0"/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</w:pPr>
          </w:p>
        </w:tc>
      </w:tr>
      <w:tr w:rsidR="005A0955" w:rsidRPr="006C3622" w14:paraId="1AE0AD03" w14:textId="77777777" w:rsidTr="00696AA5">
        <w:tc>
          <w:tcPr>
            <w:tcW w:w="8926" w:type="dxa"/>
            <w:shd w:val="clear" w:color="auto" w:fill="FEF0CD" w:themeFill="accent3" w:themeFillTint="33"/>
          </w:tcPr>
          <w:p w14:paraId="357D16CE" w14:textId="532862D1" w:rsidR="005A0955" w:rsidRDefault="00B71EC0" w:rsidP="005A0955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B71EC0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4F63BF9F" wp14:editId="0736A728">
                  <wp:extent cx="1854025" cy="2677212"/>
                  <wp:effectExtent l="0" t="0" r="0" b="8890"/>
                  <wp:docPr id="18426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6695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398" cy="268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26B58" w14:textId="77777777" w:rsidR="00232ECC" w:rsidRDefault="00232ECC" w:rsidP="00232ECC"/>
    <w:p w14:paraId="2EB04AEA" w14:textId="015E3E3E" w:rsidR="00232ECC" w:rsidRDefault="00232ECC" w:rsidP="00232ECC">
      <w:pPr>
        <w:pStyle w:val="Heading3"/>
        <w:rPr>
          <w:rFonts w:ascii="Calibri" w:hAnsi="Calibri" w:cs="Calibri"/>
        </w:rPr>
      </w:pPr>
      <w:bookmarkStart w:id="17" w:name="_Toc196481757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3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How to query with outer joins</w:t>
      </w:r>
      <w:bookmarkEnd w:id="17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F4158F" w:rsidRPr="006C3622" w14:paraId="702DAD69" w14:textId="77777777" w:rsidTr="00C85DAC">
        <w:tc>
          <w:tcPr>
            <w:tcW w:w="8926" w:type="dxa"/>
            <w:shd w:val="clear" w:color="auto" w:fill="FEF0CD" w:themeFill="accent3" w:themeFillTint="33"/>
          </w:tcPr>
          <w:p w14:paraId="0B5C54CB" w14:textId="77777777" w:rsidR="00F4158F" w:rsidRPr="006C3622" w:rsidRDefault="00F4158F" w:rsidP="00C85DAC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F4158F" w:rsidRPr="006C3622" w14:paraId="32DDFE6C" w14:textId="77777777" w:rsidTr="00C85DAC">
        <w:tc>
          <w:tcPr>
            <w:tcW w:w="8926" w:type="dxa"/>
            <w:shd w:val="clear" w:color="auto" w:fill="FEF0CD" w:themeFill="accent3" w:themeFillTint="33"/>
          </w:tcPr>
          <w:p w14:paraId="5AE041F8" w14:textId="77777777" w:rsidR="00EE4196" w:rsidRDefault="00EE4196" w:rsidP="00EE41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B3 Query One</w:t>
            </w:r>
          </w:p>
          <w:p w14:paraId="684FAB32" w14:textId="77777777" w:rsidR="00EE4196" w:rsidRDefault="00EE4196" w:rsidP="00EE41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4: How to query with outer joins</w:t>
            </w:r>
          </w:p>
          <w:p w14:paraId="536790C7" w14:textId="77777777" w:rsidR="00EE4196" w:rsidRDefault="00EE4196" w:rsidP="00EE41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full outer join between team and team_attributes to retrieve a distinct list of all teams, including those with or without associated attribute data.</w:t>
            </w:r>
          </w:p>
          <w:p w14:paraId="472A068C" w14:textId="77777777" w:rsidR="00EE4196" w:rsidRDefault="00EE4196" w:rsidP="00EE41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team_fifa_api_id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team_short_name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team_short_name</w:t>
            </w:r>
          </w:p>
          <w:p w14:paraId="324A040C" w14:textId="77777777" w:rsidR="00EE4196" w:rsidRDefault="00EE4196" w:rsidP="00EE41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</w:p>
          <w:p w14:paraId="5C8A1C5F" w14:textId="77777777" w:rsidR="00EE4196" w:rsidRDefault="00EE4196" w:rsidP="00EE41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OUTER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ta</w:t>
            </w:r>
          </w:p>
          <w:p w14:paraId="69A51652" w14:textId="77777777" w:rsidR="00AC3932" w:rsidRDefault="00EE4196" w:rsidP="00EE4196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team_fifa_api_id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team_fifa_api_id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00BE1B1" w14:textId="396F4473" w:rsidR="00EE4196" w:rsidRPr="006C3622" w:rsidRDefault="00EE4196" w:rsidP="00EE4196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AC3932" w:rsidRPr="006C3622" w14:paraId="50230186" w14:textId="77777777" w:rsidTr="00C85DAC">
        <w:tc>
          <w:tcPr>
            <w:tcW w:w="8926" w:type="dxa"/>
            <w:shd w:val="clear" w:color="auto" w:fill="FEF0CD" w:themeFill="accent3" w:themeFillTint="33"/>
          </w:tcPr>
          <w:p w14:paraId="323C58AF" w14:textId="26F634FB" w:rsidR="00AC3932" w:rsidRDefault="00AC3932" w:rsidP="00AC393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AC3932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E5B400C" wp14:editId="6B5C7FA2">
                  <wp:extent cx="3091991" cy="2150597"/>
                  <wp:effectExtent l="0" t="0" r="0" b="2540"/>
                  <wp:docPr id="844088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08811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968" cy="216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83F" w:rsidRPr="006C3622" w14:paraId="58F76738" w14:textId="77777777" w:rsidTr="00C85DAC">
        <w:tc>
          <w:tcPr>
            <w:tcW w:w="8926" w:type="dxa"/>
            <w:shd w:val="clear" w:color="auto" w:fill="FEF0CD" w:themeFill="accent3" w:themeFillTint="33"/>
          </w:tcPr>
          <w:p w14:paraId="11D806D0" w14:textId="77777777" w:rsidR="003A4957" w:rsidRDefault="003A4957" w:rsidP="003A495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B3 Query Two</w:t>
            </w:r>
          </w:p>
          <w:p w14:paraId="278A22EB" w14:textId="77777777" w:rsidR="003A4957" w:rsidRDefault="003A4957" w:rsidP="003A495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>--Module 4: How to query with outer joins</w:t>
            </w:r>
          </w:p>
          <w:p w14:paraId="796A648A" w14:textId="77777777" w:rsidR="003A4957" w:rsidRDefault="003A4957" w:rsidP="003A495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--User Story: full outer join between match and team to retrieve a distinct list of all matches, ensuring that match data is included even if team details are duplicated or missing due to the join condition.</w:t>
            </w:r>
          </w:p>
          <w:p w14:paraId="019FF3CE" w14:textId="77777777" w:rsidR="003A4957" w:rsidRDefault="003A4957" w:rsidP="003A495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match_date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match_api_id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home_team_api_id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home_team_goal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away_team_goal</w:t>
            </w:r>
          </w:p>
          <w:p w14:paraId="7058C813" w14:textId="77777777" w:rsidR="003A4957" w:rsidRDefault="003A4957" w:rsidP="003A495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</w:p>
          <w:p w14:paraId="1900817C" w14:textId="77777777" w:rsidR="003A4957" w:rsidRDefault="003A4957" w:rsidP="003A495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OUTER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</w:p>
          <w:p w14:paraId="55FA622E" w14:textId="77777777" w:rsidR="002D76EE" w:rsidRDefault="003A4957" w:rsidP="003A4957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away_team_api_id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877DA1D" w14:textId="4374255F" w:rsidR="003A4957" w:rsidRPr="00AC3932" w:rsidRDefault="003A4957" w:rsidP="003A4957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2D76EE" w:rsidRPr="006C3622" w14:paraId="746B039C" w14:textId="77777777" w:rsidTr="00C85DAC">
        <w:tc>
          <w:tcPr>
            <w:tcW w:w="8926" w:type="dxa"/>
            <w:shd w:val="clear" w:color="auto" w:fill="FEF0CD" w:themeFill="accent3" w:themeFillTint="33"/>
          </w:tcPr>
          <w:p w14:paraId="3AC00ACC" w14:textId="57A38523" w:rsidR="002D76EE" w:rsidRDefault="007D2EDF" w:rsidP="002D76EE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7D2EDF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37376A14" wp14:editId="63ED5D5A">
                  <wp:extent cx="5274310" cy="2218055"/>
                  <wp:effectExtent l="0" t="0" r="2540" b="0"/>
                  <wp:docPr id="1727266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2665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5286" w14:textId="77777777" w:rsidR="002579E3" w:rsidRDefault="002579E3" w:rsidP="002579E3"/>
    <w:p w14:paraId="69B4F71E" w14:textId="212ED200" w:rsidR="002579E3" w:rsidRDefault="002579E3" w:rsidP="002579E3">
      <w:pPr>
        <w:pStyle w:val="Heading3"/>
        <w:rPr>
          <w:rFonts w:ascii="Calibri" w:hAnsi="Calibri" w:cs="Calibri"/>
        </w:rPr>
      </w:pPr>
      <w:bookmarkStart w:id="18" w:name="_Toc196481758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4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How to query with cross joins and self joins</w:t>
      </w:r>
      <w:bookmarkEnd w:id="18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CA728D" w:rsidRPr="006C3622" w14:paraId="533BE178" w14:textId="77777777" w:rsidTr="00CC219E">
        <w:tc>
          <w:tcPr>
            <w:tcW w:w="8926" w:type="dxa"/>
            <w:shd w:val="clear" w:color="auto" w:fill="FEF0CD" w:themeFill="accent3" w:themeFillTint="33"/>
          </w:tcPr>
          <w:p w14:paraId="7889A2EA" w14:textId="77777777" w:rsidR="00CA728D" w:rsidRPr="006C3622" w:rsidRDefault="00CA728D" w:rsidP="00CC219E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CA728D" w:rsidRPr="006C3622" w14:paraId="21A34830" w14:textId="77777777" w:rsidTr="00CC219E">
        <w:tc>
          <w:tcPr>
            <w:tcW w:w="8926" w:type="dxa"/>
            <w:shd w:val="clear" w:color="auto" w:fill="FEF0CD" w:themeFill="accent3" w:themeFillTint="33"/>
          </w:tcPr>
          <w:p w14:paraId="6EBA81C0" w14:textId="77777777" w:rsidR="008746FA" w:rsidRDefault="008746FA" w:rsidP="008746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B4 Query One</w:t>
            </w:r>
          </w:p>
          <w:p w14:paraId="04108C8D" w14:textId="77777777" w:rsidR="008746FA" w:rsidRDefault="008746FA" w:rsidP="008746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4: How to query with cross and self joins</w:t>
            </w:r>
          </w:p>
          <w:p w14:paraId="09ECC2FC" w14:textId="77777777" w:rsidR="008746FA" w:rsidRDefault="008746FA" w:rsidP="008746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Retrieves distinct player names, their fifa API ids, overall ratings, and preferred foot by cross joining the player and player_attributes tables together.</w:t>
            </w:r>
          </w:p>
          <w:p w14:paraId="5B00F524" w14:textId="77777777" w:rsidR="008746FA" w:rsidRDefault="008746FA" w:rsidP="008746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preferred_foot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preferred_foot</w:t>
            </w:r>
          </w:p>
          <w:p w14:paraId="4EC95DBD" w14:textId="77777777" w:rsidR="008746FA" w:rsidRDefault="008746FA" w:rsidP="008746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1E1DF893" w14:textId="77777777" w:rsidR="008746FA" w:rsidRDefault="008746FA" w:rsidP="008746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CROSS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422CC335" w14:textId="77777777" w:rsidR="00CA728D" w:rsidRDefault="008746FA" w:rsidP="008746FA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AC5643D" w14:textId="7ED5DBDE" w:rsidR="008746FA" w:rsidRPr="006C3622" w:rsidRDefault="008746FA" w:rsidP="008746FA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8746FA" w:rsidRPr="006C3622" w14:paraId="38AE7012" w14:textId="77777777" w:rsidTr="00CC219E">
        <w:tc>
          <w:tcPr>
            <w:tcW w:w="8926" w:type="dxa"/>
            <w:shd w:val="clear" w:color="auto" w:fill="FEF0CD" w:themeFill="accent3" w:themeFillTint="33"/>
          </w:tcPr>
          <w:p w14:paraId="08156ACA" w14:textId="634240E6" w:rsidR="008746FA" w:rsidRDefault="00C95F5C" w:rsidP="008746FA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C95F5C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7FC0B654" wp14:editId="2C4C0126">
                  <wp:extent cx="3686175" cy="2584874"/>
                  <wp:effectExtent l="0" t="0" r="0" b="6350"/>
                  <wp:docPr id="127980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090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755" cy="258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B67" w:rsidRPr="006C3622" w14:paraId="74C52C10" w14:textId="77777777" w:rsidTr="00CC219E">
        <w:tc>
          <w:tcPr>
            <w:tcW w:w="8926" w:type="dxa"/>
            <w:shd w:val="clear" w:color="auto" w:fill="FEF0CD" w:themeFill="accent3" w:themeFillTint="33"/>
          </w:tcPr>
          <w:p w14:paraId="0BF22691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100 </w:t>
            </w:r>
          </w:p>
          <w:p w14:paraId="63BE3362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p1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p1_api_id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12C624F9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p1_player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player_for_comparison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56852D49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p1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finishing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4E2738A3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p1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shot_power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51B4AD5D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p2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p2_api_id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1B6BB50F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p2_player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p2_name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0E0DC5FC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p2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finishing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41711D9A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p2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shot_power</w:t>
            </w:r>
          </w:p>
          <w:p w14:paraId="2B897A9B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p1</w:t>
            </w:r>
          </w:p>
          <w:p w14:paraId="54316818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p2</w:t>
            </w:r>
          </w:p>
          <w:p w14:paraId="06734E1E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2625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&lt;&gt;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10888FDF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p1_player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p1_player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62040F9D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p2_player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p2_player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50D7DD50" w14:textId="77777777" w:rsidR="00E7784F" w:rsidRDefault="00E7784F" w:rsidP="00E7784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4241E399" w14:textId="77777777" w:rsidR="00874B67" w:rsidRPr="00C95F5C" w:rsidRDefault="00874B67" w:rsidP="008746FA">
            <w:pPr>
              <w:adjustRightInd w:val="0"/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</w:pPr>
          </w:p>
        </w:tc>
      </w:tr>
      <w:tr w:rsidR="00E7784F" w:rsidRPr="006C3622" w14:paraId="248674CE" w14:textId="77777777" w:rsidTr="00CC219E">
        <w:tc>
          <w:tcPr>
            <w:tcW w:w="8926" w:type="dxa"/>
            <w:shd w:val="clear" w:color="auto" w:fill="FEF0CD" w:themeFill="accent3" w:themeFillTint="33"/>
          </w:tcPr>
          <w:p w14:paraId="6851C885" w14:textId="1159D40E" w:rsidR="00E7784F" w:rsidRDefault="00493499" w:rsidP="00E7784F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 w:rsidRPr="00493499">
              <w:rPr>
                <w:rFonts w:ascii="Consolas" w:hAnsi="Consolas" w:cs="Consolas"/>
                <w:noProof/>
                <w:color w:val="0000FF"/>
                <w:sz w:val="19"/>
                <w:szCs w:val="19"/>
                <w:lang w:val="en-GB"/>
              </w:rPr>
              <w:drawing>
                <wp:inline distT="0" distB="0" distL="0" distR="0" wp14:anchorId="3E28CDA4" wp14:editId="3E65DB07">
                  <wp:extent cx="5274310" cy="2492375"/>
                  <wp:effectExtent l="0" t="0" r="2540" b="3175"/>
                  <wp:docPr id="1131048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04878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5F356" w14:textId="77777777" w:rsidR="002579E3" w:rsidRPr="002579E3" w:rsidRDefault="002579E3" w:rsidP="002579E3"/>
    <w:p w14:paraId="74BF6777" w14:textId="2D5ACF70" w:rsidR="00837FD8" w:rsidRDefault="00837FD8" w:rsidP="00837FD8">
      <w:pPr>
        <w:pStyle w:val="Heading2"/>
        <w:rPr>
          <w:rFonts w:ascii="Calibri" w:hAnsi="Calibri" w:cs="Calibri"/>
        </w:rPr>
      </w:pPr>
      <w:bookmarkStart w:id="19" w:name="_Toc196481759"/>
      <w:r w:rsidRPr="006C3622">
        <w:rPr>
          <w:rFonts w:ascii="Calibri" w:hAnsi="Calibri" w:cs="Calibri"/>
        </w:rPr>
        <w:t xml:space="preserve">MODULE </w:t>
      </w:r>
      <w:r>
        <w:rPr>
          <w:rFonts w:ascii="Calibri" w:hAnsi="Calibri" w:cs="Calibri"/>
        </w:rPr>
        <w:t>5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Sorting and filtering data</w:t>
      </w:r>
      <w:bookmarkEnd w:id="19"/>
    </w:p>
    <w:p w14:paraId="63974DCC" w14:textId="77777777" w:rsidR="00797D93" w:rsidRPr="00797D93" w:rsidRDefault="00797D93" w:rsidP="00797D93"/>
    <w:p w14:paraId="056B07C9" w14:textId="501A123A" w:rsidR="00797D93" w:rsidRDefault="00797D93" w:rsidP="00797D93">
      <w:pPr>
        <w:pStyle w:val="Heading3"/>
        <w:rPr>
          <w:rFonts w:ascii="Calibri" w:hAnsi="Calibri" w:cs="Calibri"/>
        </w:rPr>
      </w:pPr>
      <w:bookmarkStart w:id="20" w:name="_Toc196481760"/>
      <w:r w:rsidRPr="006C3622">
        <w:rPr>
          <w:rFonts w:ascii="Calibri" w:hAnsi="Calibri" w:cs="Calibri"/>
        </w:rPr>
        <w:lastRenderedPageBreak/>
        <w:t xml:space="preserve">DEMO 1: </w:t>
      </w:r>
      <w:r>
        <w:rPr>
          <w:rFonts w:ascii="Calibri" w:hAnsi="Calibri" w:cs="Calibri"/>
        </w:rPr>
        <w:t xml:space="preserve">How </w:t>
      </w:r>
      <w:r w:rsidR="00EC2890">
        <w:rPr>
          <w:rFonts w:ascii="Calibri" w:hAnsi="Calibri" w:cs="Calibri"/>
        </w:rPr>
        <w:t>to Sort Data</w:t>
      </w:r>
      <w:bookmarkEnd w:id="20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BF5A24" w:rsidRPr="006C3622" w14:paraId="7B200C5E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4FD6B664" w14:textId="77777777" w:rsidR="00BF5A24" w:rsidRPr="006C3622" w:rsidRDefault="00BF5A24" w:rsidP="00FA4E88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BF5A24" w:rsidRPr="006C3622" w14:paraId="06C66090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17875D86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B5 Query One</w:t>
            </w:r>
          </w:p>
          <w:p w14:paraId="3F1B9C65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Sort Data</w:t>
            </w:r>
          </w:p>
          <w:p w14:paraId="214BA9CE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Select id and player names from the EuroLeagues.player table, ordering the id in ascending order.</w:t>
            </w:r>
          </w:p>
          <w:p w14:paraId="6EBE18E1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--Simple SELECT query with ORDER by clause.</w:t>
            </w:r>
          </w:p>
          <w:p w14:paraId="0DCD4FCD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</w:p>
          <w:p w14:paraId="187B19DB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</w:p>
          <w:p w14:paraId="459BAABE" w14:textId="77777777" w:rsidR="00BF5A24" w:rsidRDefault="00BF5A24" w:rsidP="00FA4E88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7FF22019" w14:textId="77777777" w:rsidR="00BF5A24" w:rsidRPr="006C3622" w:rsidRDefault="00BF5A24" w:rsidP="00FA4E88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BF5A24" w14:paraId="73124A54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037322FF" w14:textId="77777777" w:rsidR="00BF5A24" w:rsidRDefault="00BF5A24" w:rsidP="00FA4E8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364E5C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6C6718DD" wp14:editId="4E147662">
                  <wp:extent cx="1362265" cy="2705478"/>
                  <wp:effectExtent l="0" t="0" r="9525" b="0"/>
                  <wp:docPr id="2110772934" name="Picture 1" descr="A screenshot of a black and white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772934" name="Picture 1" descr="A screenshot of a black and white screen&#10;&#10;AI-generated content may be incorrect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A24" w:rsidRPr="00364E5C" w14:paraId="4EECC5A5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5DA35D8B" w14:textId="77777777" w:rsidR="00B103E6" w:rsidRDefault="00B103E6" w:rsidP="00B103E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B5 Query Two</w:t>
            </w:r>
          </w:p>
          <w:p w14:paraId="5F488CD7" w14:textId="77777777" w:rsidR="00B103E6" w:rsidRDefault="00B103E6" w:rsidP="00B103E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Sort Data</w:t>
            </w:r>
          </w:p>
          <w:p w14:paraId="7D4FEACB" w14:textId="77777777" w:rsidR="00B103E6" w:rsidRDefault="00B103E6" w:rsidP="00B103E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Selects the player_api_id, name and height from the EuroLeagues.player table, ordering the players by height in descending order.</w:t>
            </w:r>
          </w:p>
          <w:p w14:paraId="7DEF7404" w14:textId="77777777" w:rsidR="00B103E6" w:rsidRDefault="00B103E6" w:rsidP="00B103E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height</w:t>
            </w:r>
          </w:p>
          <w:p w14:paraId="6642AA79" w14:textId="77777777" w:rsidR="00B103E6" w:rsidRDefault="00B103E6" w:rsidP="00B103E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</w:p>
          <w:p w14:paraId="4F4542C9" w14:textId="77777777" w:rsidR="00BF5A24" w:rsidRDefault="00B103E6" w:rsidP="00B103E6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height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FBA737A" w14:textId="2692C8E3" w:rsidR="00B103E6" w:rsidRPr="00364E5C" w:rsidRDefault="00B103E6" w:rsidP="00B103E6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B103E6" w:rsidRPr="00364E5C" w14:paraId="4E44D16E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7ACE0FE6" w14:textId="6953AB36" w:rsidR="00B103E6" w:rsidRDefault="0046522A" w:rsidP="00B103E6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46522A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9DC34B9" wp14:editId="1FDF6B96">
                  <wp:extent cx="2419688" cy="2524477"/>
                  <wp:effectExtent l="0" t="0" r="0" b="0"/>
                  <wp:docPr id="1835565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5653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7E579" w14:textId="77777777" w:rsidR="00797D93" w:rsidRDefault="00797D93" w:rsidP="00797D93"/>
    <w:p w14:paraId="356BF374" w14:textId="18C47219" w:rsidR="00EC2890" w:rsidRDefault="00EC2890" w:rsidP="00EC2890">
      <w:pPr>
        <w:pStyle w:val="Heading3"/>
        <w:rPr>
          <w:rFonts w:ascii="Calibri" w:hAnsi="Calibri" w:cs="Calibri"/>
        </w:rPr>
      </w:pPr>
      <w:bookmarkStart w:id="21" w:name="_Toc196481761"/>
      <w:r w:rsidRPr="006C3622">
        <w:rPr>
          <w:rFonts w:ascii="Calibri" w:hAnsi="Calibri" w:cs="Calibri"/>
        </w:rPr>
        <w:lastRenderedPageBreak/>
        <w:t xml:space="preserve">DEMO </w:t>
      </w:r>
      <w:r>
        <w:rPr>
          <w:rFonts w:ascii="Calibri" w:hAnsi="Calibri" w:cs="Calibri"/>
        </w:rPr>
        <w:t>2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How to Filter Data with Predicates</w:t>
      </w:r>
      <w:bookmarkEnd w:id="21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8B3D0A" w:rsidRPr="006C3622" w14:paraId="487E7A37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536AEFCD" w14:textId="77777777" w:rsidR="008B3D0A" w:rsidRPr="006C3622" w:rsidRDefault="008B3D0A" w:rsidP="00FA4E88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8B3D0A" w:rsidRPr="006C3622" w14:paraId="5AFC053F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2B1201BD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C2 Query One</w:t>
            </w:r>
          </w:p>
          <w:p w14:paraId="6CD97D82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filter data with predicates.</w:t>
            </w:r>
          </w:p>
          <w:p w14:paraId="6EB0D9DD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Retrieves a list of distinct players that have an overall rating greater than 80. Each player only appears once with their highest rating.</w:t>
            </w:r>
          </w:p>
          <w:p w14:paraId="11A2D405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</w:p>
          <w:p w14:paraId="2EAC8A7A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2C4928D0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0DAF79C6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player_fifa_api_id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player_fifa_api_id</w:t>
            </w:r>
          </w:p>
          <w:p w14:paraId="1FDF5BFA" w14:textId="77777777" w:rsidR="00476A2A" w:rsidRDefault="00476A2A" w:rsidP="00476A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80</w:t>
            </w:r>
          </w:p>
          <w:p w14:paraId="668F33FF" w14:textId="77777777" w:rsidR="008B3D0A" w:rsidRDefault="00476A2A" w:rsidP="00476A2A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));</w:t>
            </w:r>
          </w:p>
          <w:p w14:paraId="21126D68" w14:textId="56D83E64" w:rsidR="00476A2A" w:rsidRPr="006C3622" w:rsidRDefault="00476A2A" w:rsidP="00476A2A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476A2A" w:rsidRPr="006C3622" w14:paraId="024B1F6F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5F1D4E21" w14:textId="27C228C3" w:rsidR="00476A2A" w:rsidRDefault="00584F6F" w:rsidP="00476A2A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584F6F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5EA28D31" wp14:editId="727AFA18">
                  <wp:extent cx="2554168" cy="2177592"/>
                  <wp:effectExtent l="0" t="0" r="0" b="0"/>
                  <wp:docPr id="1395981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9812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688" cy="218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AA5" w:rsidRPr="006C3622" w14:paraId="01BC0014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03D1E3F4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C2 Query Two</w:t>
            </w:r>
          </w:p>
          <w:p w14:paraId="2622CCE0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filter data with predicates.</w:t>
            </w:r>
          </w:p>
          <w:p w14:paraId="201A80EC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The query retrieves all match details involving Middlesbrough, including the teams they played, the season (as well as its stage), the matchID and the goals scored.</w:t>
            </w:r>
          </w:p>
          <w:p w14:paraId="33D0A584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</w:p>
          <w:p w14:paraId="666A933D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home_team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219F86A5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home_team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7FFD289A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away_team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2E0B92C8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0D0ADFCC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season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season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7538401E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stage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0A00A2C8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match_api_id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55718B14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home_team_goal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7FF14F7C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away_team_goal</w:t>
            </w:r>
          </w:p>
          <w:p w14:paraId="6783445A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</w:p>
          <w:p w14:paraId="31E217B9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home_team_api_id</w:t>
            </w:r>
          </w:p>
          <w:p w14:paraId="49B4E4AE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away_team_api_id</w:t>
            </w:r>
          </w:p>
          <w:p w14:paraId="3BB5C433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</w:p>
          <w:p w14:paraId="47349BF6" w14:textId="77777777" w:rsidR="00D454B7" w:rsidRDefault="00D454B7" w:rsidP="00D454B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home_team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'Middlesbrough'</w:t>
            </w:r>
          </w:p>
          <w:p w14:paraId="1F28538C" w14:textId="77777777" w:rsidR="00C37AA5" w:rsidRDefault="00D454B7" w:rsidP="00D454B7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'Middlesbrough'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59B7F843" w14:textId="4850187D" w:rsidR="00D454B7" w:rsidRPr="00584F6F" w:rsidRDefault="00D454B7" w:rsidP="00D454B7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D454B7" w:rsidRPr="006C3622" w14:paraId="698008F9" w14:textId="77777777" w:rsidTr="00FA4E88">
        <w:tc>
          <w:tcPr>
            <w:tcW w:w="8926" w:type="dxa"/>
            <w:shd w:val="clear" w:color="auto" w:fill="FEF0CD" w:themeFill="accent3" w:themeFillTint="33"/>
          </w:tcPr>
          <w:p w14:paraId="237563BD" w14:textId="15BDBF73" w:rsidR="00D454B7" w:rsidRDefault="00AA5F48" w:rsidP="00D454B7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AA5F48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2B665EEB" wp14:editId="1154236F">
                  <wp:extent cx="5274310" cy="1659255"/>
                  <wp:effectExtent l="0" t="0" r="2540" b="0"/>
                  <wp:docPr id="297381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8158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7605E" w14:textId="77777777" w:rsidR="00B66803" w:rsidRDefault="00B66803" w:rsidP="00B66803"/>
    <w:p w14:paraId="6D575C96" w14:textId="0954B7D6" w:rsidR="00B66803" w:rsidRDefault="00B66803" w:rsidP="00B66803">
      <w:pPr>
        <w:pStyle w:val="Heading3"/>
        <w:rPr>
          <w:rFonts w:ascii="Calibri" w:hAnsi="Calibri" w:cs="Calibri"/>
        </w:rPr>
      </w:pPr>
      <w:bookmarkStart w:id="22" w:name="_Toc196481762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3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How to Filter Data with TOP and OFFSET-FETCH</w:t>
      </w:r>
      <w:bookmarkEnd w:id="22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D33128" w:rsidRPr="006C3622" w14:paraId="557D301B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70F3D69D" w14:textId="77777777" w:rsidR="00D33128" w:rsidRPr="006C3622" w:rsidRDefault="00D33128" w:rsidP="00AD6506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D33128" w:rsidRPr="006C3622" w14:paraId="1FF0D1B5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15053E3B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C3 Query One</w:t>
            </w:r>
          </w:p>
          <w:p w14:paraId="05311855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filter data with TOP and OFFSET-FETCH.</w:t>
            </w:r>
          </w:p>
          <w:p w14:paraId="477F1F83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Selects top 100 players and their api ids from the players table, joining with the player attributes table to get their overall ratings.</w:t>
            </w:r>
          </w:p>
          <w:p w14:paraId="72E8CBFD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--Their overall ratings are ordered in descending order.</w:t>
            </w:r>
          </w:p>
          <w:p w14:paraId="67E69C39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100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'0'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</w:p>
          <w:p w14:paraId="15042587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5B207852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07B4B82F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3B0AA71C" w14:textId="77777777" w:rsidR="00CD6C9A" w:rsidRDefault="00CD6C9A" w:rsidP="00CD6C9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</w:p>
          <w:p w14:paraId="219206EF" w14:textId="77777777" w:rsidR="00D33128" w:rsidRDefault="00CD6C9A" w:rsidP="00CD6C9A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</w:p>
          <w:p w14:paraId="0241589B" w14:textId="22B9B451" w:rsidR="00CD6C9A" w:rsidRPr="006C3622" w:rsidRDefault="00CD6C9A" w:rsidP="00CD6C9A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CD6C9A" w:rsidRPr="006C3622" w14:paraId="63522905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552E1115" w14:textId="4C3D3309" w:rsidR="00CD6C9A" w:rsidRDefault="007747C6" w:rsidP="00CD6C9A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7747C6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62DBC652" wp14:editId="793F11D2">
                  <wp:extent cx="2209800" cy="3537242"/>
                  <wp:effectExtent l="0" t="0" r="0" b="6350"/>
                  <wp:docPr id="660094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09439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965" cy="354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940" w:rsidRPr="006C3622" w14:paraId="2D60381A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2EB1878A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C3 Query Two</w:t>
            </w:r>
          </w:p>
          <w:p w14:paraId="6BA9735A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filter data with TOP and OFFSET-FETCH</w:t>
            </w:r>
          </w:p>
          <w:p w14:paraId="5EBB22B4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Selects the bottom 10 of the top 100 players with their api ids from the players table, joining with the players attributes table to get their overall ratings.</w:t>
            </w:r>
          </w:p>
          <w:p w14:paraId="4C2F3984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'0'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</w:p>
          <w:p w14:paraId="4ABE6CE5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06647545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56F39701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59F4F161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</w:p>
          <w:p w14:paraId="24DD0549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</w:p>
          <w:p w14:paraId="4E207C56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OFFSET 90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ROWS</w:t>
            </w:r>
          </w:p>
          <w:p w14:paraId="4F4EDFA2" w14:textId="77777777" w:rsidR="00E54F75" w:rsidRDefault="00E54F75" w:rsidP="00E54F7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FETCH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NEXT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ROWS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ONLY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1560DE8" w14:textId="77777777" w:rsidR="00482940" w:rsidRPr="007747C6" w:rsidRDefault="00482940" w:rsidP="00CD6C9A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E54F75" w:rsidRPr="006C3622" w14:paraId="48924015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18607C6E" w14:textId="02C8BC51" w:rsidR="00E54F75" w:rsidRDefault="007518FB" w:rsidP="00E54F75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7518FB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69ED3149" wp14:editId="19BF79E4">
                  <wp:extent cx="2631881" cy="1659745"/>
                  <wp:effectExtent l="0" t="0" r="0" b="0"/>
                  <wp:docPr id="1552870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87074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509" cy="166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B7650" w14:textId="77777777" w:rsidR="00A463D4" w:rsidRDefault="00A463D4" w:rsidP="00A463D4"/>
    <w:p w14:paraId="2A887E7A" w14:textId="5EA20CCF" w:rsidR="00A463D4" w:rsidRDefault="00A463D4" w:rsidP="00A463D4">
      <w:pPr>
        <w:pStyle w:val="Heading3"/>
        <w:rPr>
          <w:rFonts w:ascii="Calibri" w:hAnsi="Calibri" w:cs="Calibri"/>
        </w:rPr>
      </w:pPr>
      <w:bookmarkStart w:id="23" w:name="_Toc196481763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4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How to work with Unknown Values</w:t>
      </w:r>
      <w:bookmarkEnd w:id="23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D56E42" w:rsidRPr="006C3622" w14:paraId="6128EA54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53864599" w14:textId="77777777" w:rsidR="00D56E42" w:rsidRPr="006C3622" w:rsidRDefault="00D56E42" w:rsidP="00AD6506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D56E42" w:rsidRPr="006C3622" w14:paraId="7519313A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02B2ADEC" w14:textId="77777777" w:rsidR="00F93A29" w:rsidRDefault="00F93A29" w:rsidP="00F93A2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C4 Query One</w:t>
            </w:r>
          </w:p>
          <w:p w14:paraId="1BC6E199" w14:textId="77777777" w:rsidR="00F93A29" w:rsidRDefault="00F93A29" w:rsidP="00F93A2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work with unknown values</w:t>
            </w:r>
          </w:p>
          <w:p w14:paraId="37C95A2A" w14:textId="77777777" w:rsidR="00F93A29" w:rsidRDefault="00F93A29" w:rsidP="00F93A2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--Description: Selects the team_fifa_api_id, the long name and short name of teams from the teams table. </w:t>
            </w:r>
          </w:p>
          <w:p w14:paraId="4294D4D9" w14:textId="77777777" w:rsidR="00F93A29" w:rsidRDefault="00F93A29" w:rsidP="00F93A2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--If the team_fifa_api_id is null, the string 'No FIFA API ID' is replaced in place of the null value.</w:t>
            </w:r>
          </w:p>
          <w:p w14:paraId="62B66FA2" w14:textId="77777777" w:rsidR="00F93A29" w:rsidRDefault="00F93A29" w:rsidP="00F93A2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TRY_CAST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team_fifa_api_id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'No FIFA API ID'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fifa_api_id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team_short_name</w:t>
            </w:r>
          </w:p>
          <w:p w14:paraId="0BE57BC9" w14:textId="77777777" w:rsidR="00F93A29" w:rsidRDefault="00F93A29" w:rsidP="00F93A2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0D579C70" w14:textId="77777777" w:rsidR="00D56E42" w:rsidRPr="006C3622" w:rsidRDefault="00D56E42" w:rsidP="00D56E4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F93A29" w:rsidRPr="006C3622" w14:paraId="3B1C294A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04AB4FAC" w14:textId="51C54C9E" w:rsidR="00F93A29" w:rsidRDefault="00F52B14" w:rsidP="00F93A2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F52B14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19191D9F" wp14:editId="1F9843BE">
                  <wp:extent cx="2233545" cy="2703444"/>
                  <wp:effectExtent l="0" t="0" r="0" b="1905"/>
                  <wp:docPr id="1364118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1836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919" cy="270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00C" w:rsidRPr="006C3622" w14:paraId="2C18A90A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59842EF5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C4 Query Two</w:t>
            </w:r>
          </w:p>
          <w:p w14:paraId="3F0A5E72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5: How to work with unknown values</w:t>
            </w:r>
          </w:p>
          <w:p w14:paraId="0BD61568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Returns a list of player names with missing overall ratings.</w:t>
            </w:r>
          </w:p>
          <w:p w14:paraId="2EFFF007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</w:p>
          <w:p w14:paraId="2BA80DB1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lastRenderedPageBreak/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69220E46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5A8A7E80" w14:textId="77777777" w:rsidR="00B02A52" w:rsidRDefault="00B02A52" w:rsidP="00B02A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2C19F53C" w14:textId="77777777" w:rsidR="00DE500C" w:rsidRDefault="00B02A52" w:rsidP="00B02A52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NULL;</w:t>
            </w:r>
          </w:p>
          <w:p w14:paraId="7CC852AD" w14:textId="0E23E3FF" w:rsidR="00B02A52" w:rsidRPr="00F52B14" w:rsidRDefault="00B02A52" w:rsidP="00B02A52">
            <w:pPr>
              <w:adjustRightInd w:val="0"/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</w:pPr>
          </w:p>
        </w:tc>
      </w:tr>
      <w:tr w:rsidR="00B02A52" w:rsidRPr="006C3622" w14:paraId="4F300D9B" w14:textId="77777777" w:rsidTr="00AD6506">
        <w:tc>
          <w:tcPr>
            <w:tcW w:w="8926" w:type="dxa"/>
            <w:shd w:val="clear" w:color="auto" w:fill="FEF0CD" w:themeFill="accent3" w:themeFillTint="33"/>
          </w:tcPr>
          <w:p w14:paraId="7EAD089B" w14:textId="5CD9D44E" w:rsidR="00B02A52" w:rsidRDefault="00E60470" w:rsidP="00B02A5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E60470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2BB29465" wp14:editId="7CF3BB48">
                  <wp:extent cx="2114845" cy="1819529"/>
                  <wp:effectExtent l="0" t="0" r="0" b="9525"/>
                  <wp:docPr id="688819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8199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D1C03" w14:textId="77777777" w:rsidR="00A463D4" w:rsidRPr="00A463D4" w:rsidRDefault="00A463D4" w:rsidP="00A463D4"/>
    <w:p w14:paraId="44F2D79B" w14:textId="3F39CCCE" w:rsidR="007B2B4F" w:rsidRDefault="007B2B4F" w:rsidP="007B2B4F">
      <w:pPr>
        <w:pStyle w:val="Heading2"/>
        <w:rPr>
          <w:rFonts w:ascii="Calibri" w:hAnsi="Calibri" w:cs="Calibri"/>
        </w:rPr>
      </w:pPr>
      <w:bookmarkStart w:id="24" w:name="_Toc196481764"/>
      <w:r w:rsidRPr="006C3622">
        <w:rPr>
          <w:rFonts w:ascii="Calibri" w:hAnsi="Calibri" w:cs="Calibri"/>
        </w:rPr>
        <w:t xml:space="preserve">MODULE </w:t>
      </w:r>
      <w:r>
        <w:rPr>
          <w:rFonts w:ascii="Calibri" w:hAnsi="Calibri" w:cs="Calibri"/>
        </w:rPr>
        <w:t>6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Working with data types</w:t>
      </w:r>
      <w:bookmarkEnd w:id="24"/>
    </w:p>
    <w:p w14:paraId="2C43EFF4" w14:textId="0A8040FB" w:rsidR="008E040B" w:rsidRDefault="008E040B" w:rsidP="008E040B">
      <w:pPr>
        <w:pStyle w:val="Heading3"/>
        <w:rPr>
          <w:rFonts w:ascii="Calibri" w:hAnsi="Calibri" w:cs="Calibri"/>
        </w:rPr>
      </w:pPr>
      <w:bookmarkStart w:id="25" w:name="_Toc196481765"/>
      <w:r w:rsidRPr="006C3622">
        <w:rPr>
          <w:rFonts w:ascii="Calibri" w:hAnsi="Calibri" w:cs="Calibri"/>
        </w:rPr>
        <w:t xml:space="preserve">DEMO 1: </w:t>
      </w:r>
      <w:r>
        <w:rPr>
          <w:rFonts w:ascii="Calibri" w:hAnsi="Calibri" w:cs="Calibri"/>
        </w:rPr>
        <w:t>Working with Data Type examples</w:t>
      </w:r>
      <w:bookmarkEnd w:id="25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1B6B1F" w:rsidRPr="006C3622" w14:paraId="0061A784" w14:textId="77777777" w:rsidTr="00A85768">
        <w:tc>
          <w:tcPr>
            <w:tcW w:w="8926" w:type="dxa"/>
            <w:shd w:val="clear" w:color="auto" w:fill="FEF0CD" w:themeFill="accent3" w:themeFillTint="33"/>
          </w:tcPr>
          <w:p w14:paraId="23FEC894" w14:textId="77777777" w:rsidR="001B6B1F" w:rsidRPr="006C3622" w:rsidRDefault="001B6B1F" w:rsidP="00A85768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1B6B1F" w:rsidRPr="006C3622" w14:paraId="6F0938C6" w14:textId="77777777" w:rsidTr="00A85768">
        <w:tc>
          <w:tcPr>
            <w:tcW w:w="8926" w:type="dxa"/>
            <w:shd w:val="clear" w:color="auto" w:fill="FEF0CD" w:themeFill="accent3" w:themeFillTint="33"/>
          </w:tcPr>
          <w:p w14:paraId="40EF1392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D1 Query One</w:t>
            </w:r>
          </w:p>
          <w:p w14:paraId="2ECEB18A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6: Working with data types examples</w:t>
            </w:r>
          </w:p>
          <w:p w14:paraId="4A7DCB61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demonstrates working with data types by casting numeric and text fields using CAST and handling null values with ISNULL.</w:t>
            </w:r>
          </w:p>
          <w:p w14:paraId="56F036AE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query selects distinct player names and their overall ratings, ordered in ascending order. If a rating is null, it displays 'N/A'.</w:t>
            </w:r>
          </w:p>
          <w:p w14:paraId="586EA75F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</w:p>
          <w:p w14:paraId="2817D283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34F3ADC1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'N/A'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 OVR'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</w:p>
          <w:p w14:paraId="035D8781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pa</w:t>
            </w:r>
          </w:p>
          <w:p w14:paraId="362410CB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4AF8DFEA" w14:textId="77777777" w:rsidR="001B6B1F" w:rsidRDefault="001B6B1F" w:rsidP="001B6B1F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75A8FD45" w14:textId="20A506AD" w:rsidR="001B6B1F" w:rsidRPr="006C3622" w:rsidRDefault="001B6B1F" w:rsidP="001B6B1F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1B6B1F" w:rsidRPr="006C3622" w14:paraId="739D6247" w14:textId="77777777" w:rsidTr="00A85768">
        <w:tc>
          <w:tcPr>
            <w:tcW w:w="8926" w:type="dxa"/>
            <w:shd w:val="clear" w:color="auto" w:fill="FEF0CD" w:themeFill="accent3" w:themeFillTint="33"/>
          </w:tcPr>
          <w:p w14:paraId="2E905F1B" w14:textId="4C362556" w:rsidR="001B6B1F" w:rsidRPr="006C3622" w:rsidRDefault="006F3E4A" w:rsidP="001B6B1F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F3E4A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4433832" wp14:editId="31CFBBD8">
                  <wp:extent cx="2343477" cy="2476846"/>
                  <wp:effectExtent l="0" t="0" r="0" b="0"/>
                  <wp:docPr id="1990296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2962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95E" w:rsidRPr="006C3622" w14:paraId="38126426" w14:textId="77777777" w:rsidTr="00A85768">
        <w:tc>
          <w:tcPr>
            <w:tcW w:w="8926" w:type="dxa"/>
            <w:shd w:val="clear" w:color="auto" w:fill="FEF0CD" w:themeFill="accent3" w:themeFillTint="33"/>
          </w:tcPr>
          <w:p w14:paraId="59F467F4" w14:textId="77777777" w:rsidR="00BB1431" w:rsidRDefault="00BB1431" w:rsidP="00BB143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D1 Query Two</w:t>
            </w:r>
          </w:p>
          <w:p w14:paraId="1044F075" w14:textId="77777777" w:rsidR="00BB1431" w:rsidRDefault="00BB1431" w:rsidP="00BB143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6: Working with data types examples</w:t>
            </w:r>
          </w:p>
          <w:p w14:paraId="3FC972CC" w14:textId="77777777" w:rsidR="00BB1431" w:rsidRDefault="00BB1431" w:rsidP="00BB143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--Description: This query demonstrates working with data types as it selects all columns in the database, ordered by table_name </w:t>
            </w:r>
          </w:p>
          <w:p w14:paraId="2E45E217" w14:textId="77777777" w:rsidR="00BB1431" w:rsidRDefault="00BB1431" w:rsidP="00BB143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>--and displays the data type and max character length of each.</w:t>
            </w:r>
          </w:p>
          <w:p w14:paraId="49FF4800" w14:textId="77777777" w:rsidR="00BB1431" w:rsidRDefault="00BB1431" w:rsidP="00BB143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TABLE_NAME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COLUMN_NAME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DATA_TYPE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CHARACTER_MAXIMUM_LENGTH</w:t>
            </w:r>
          </w:p>
          <w:p w14:paraId="6179F1F4" w14:textId="77777777" w:rsidR="00BB1431" w:rsidRDefault="00BB1431" w:rsidP="00BB143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lang w:val="en-GB"/>
              </w:rPr>
              <w:t>INFORMATION_SCHEMA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lang w:val="en-GB"/>
              </w:rPr>
              <w:t>COLUMNS</w:t>
            </w:r>
          </w:p>
          <w:p w14:paraId="11AB6196" w14:textId="77777777" w:rsidR="002B495E" w:rsidRDefault="00BB1431" w:rsidP="00BB1431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TABLE_NAME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24A06368" w14:textId="1E440232" w:rsidR="00BB1431" w:rsidRPr="006F3E4A" w:rsidRDefault="00BB1431" w:rsidP="00BB1431">
            <w:pPr>
              <w:adjustRightInd w:val="0"/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</w:p>
        </w:tc>
      </w:tr>
      <w:tr w:rsidR="00BB1431" w:rsidRPr="006C3622" w14:paraId="2D5834C4" w14:textId="77777777" w:rsidTr="00A85768">
        <w:tc>
          <w:tcPr>
            <w:tcW w:w="8926" w:type="dxa"/>
            <w:shd w:val="clear" w:color="auto" w:fill="FEF0CD" w:themeFill="accent3" w:themeFillTint="33"/>
          </w:tcPr>
          <w:p w14:paraId="470F345A" w14:textId="67EB29C9" w:rsidR="00BB1431" w:rsidRDefault="00B7634A" w:rsidP="00BB1431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B7634A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43AF01F9" wp14:editId="7E096EAA">
                  <wp:extent cx="3146917" cy="1688123"/>
                  <wp:effectExtent l="0" t="0" r="0" b="7620"/>
                  <wp:docPr id="1004479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47941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25" cy="169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D7DCA" w14:textId="77777777" w:rsidR="008E040B" w:rsidRDefault="008E040B" w:rsidP="008E040B"/>
    <w:p w14:paraId="7076A5AF" w14:textId="5E93A3B0" w:rsidR="008E040B" w:rsidRDefault="008E040B" w:rsidP="008E040B">
      <w:pPr>
        <w:pStyle w:val="Heading3"/>
        <w:rPr>
          <w:rFonts w:ascii="Calibri" w:hAnsi="Calibri" w:cs="Calibri"/>
        </w:rPr>
      </w:pPr>
      <w:bookmarkStart w:id="26" w:name="_Toc196481766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2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Working with Character Data</w:t>
      </w:r>
      <w:bookmarkEnd w:id="26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B7634A" w:rsidRPr="006C3622" w14:paraId="354B021E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07B7E7F9" w14:textId="77777777" w:rsidR="00B7634A" w:rsidRPr="006C3622" w:rsidRDefault="00B7634A" w:rsidP="006D5DE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B7634A" w:rsidRPr="006C3622" w14:paraId="77E88EDC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7840E0BA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D2 Query One</w:t>
            </w:r>
          </w:p>
          <w:p w14:paraId="6BFA3EF2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6: Working with Character Data</w:t>
            </w:r>
          </w:p>
          <w:p w14:paraId="7A4DC205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--Original query I wanted to concatenate.</w:t>
            </w:r>
          </w:p>
          <w:p w14:paraId="1419409E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</w:p>
          <w:p w14:paraId="27D0982F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086B120D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</w:p>
          <w:p w14:paraId="0EA0416F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34FB0875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1D802EC6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598F133B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));</w:t>
            </w:r>
          </w:p>
          <w:p w14:paraId="60E1AC34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</w:p>
          <w:p w14:paraId="4C9824B3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returns a list of unique players from the player table alongside their highest overall rating</w:t>
            </w:r>
          </w:p>
          <w:p w14:paraId="03C4D0C1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--from the player_attributes table, formatted as a single string.</w:t>
            </w:r>
          </w:p>
          <w:p w14:paraId="30893AE8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</w:p>
          <w:p w14:paraId="1BA59200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39DEDAEC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</w:p>
          <w:p w14:paraId="3581702B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N' (overall_rating: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</w:p>
          <w:p w14:paraId="41B8F2B2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6F435EAB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N')'</w:t>
            </w:r>
          </w:p>
          <w:p w14:paraId="0693B552" w14:textId="120C26B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  <w:r w:rsidR="009F6B4F"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WithRating</w:t>
            </w:r>
          </w:p>
          <w:p w14:paraId="6B9FAD2E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67C3A5DC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57BED558" w14:textId="77777777" w:rsidR="00F2531D" w:rsidRDefault="00F2531D" w:rsidP="00F2531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1696F8B3" w14:textId="77777777" w:rsidR="00B7634A" w:rsidRDefault="00F2531D" w:rsidP="00F2531D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));</w:t>
            </w:r>
          </w:p>
          <w:p w14:paraId="4DDB7A1D" w14:textId="4F0B6470" w:rsidR="00F2531D" w:rsidRPr="006C3622" w:rsidRDefault="00F2531D" w:rsidP="00F2531D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F2531D" w:rsidRPr="006C3622" w14:paraId="1EF25FCF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48A28C6F" w14:textId="10D40027" w:rsidR="00F2531D" w:rsidRDefault="0019196C" w:rsidP="00F2531D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Original Query Output</w:t>
            </w:r>
          </w:p>
        </w:tc>
      </w:tr>
      <w:tr w:rsidR="0019196C" w:rsidRPr="006C3622" w14:paraId="6CC177F7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6B31B389" w14:textId="3A483902" w:rsidR="0019196C" w:rsidRDefault="00DD559D" w:rsidP="00F2531D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DD559D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FBFCA2E" wp14:editId="219CE37E">
                  <wp:extent cx="1485900" cy="3158370"/>
                  <wp:effectExtent l="0" t="0" r="0" b="4445"/>
                  <wp:docPr id="52327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2782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490" cy="317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59D" w:rsidRPr="006C3622" w14:paraId="63E6505B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3A86E404" w14:textId="6D07135E" w:rsidR="00DD559D" w:rsidRPr="00DD559D" w:rsidRDefault="00F16B21" w:rsidP="00F2531D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Query Output with Concatenation</w:t>
            </w:r>
          </w:p>
        </w:tc>
      </w:tr>
      <w:tr w:rsidR="00F16B21" w:rsidRPr="006C3622" w14:paraId="3CADF6AF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774C1426" w14:textId="3ED8AFB2" w:rsidR="00F16B21" w:rsidRDefault="008C4F2D" w:rsidP="00F2531D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8C4F2D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D90CC5" wp14:editId="2E57CDE1">
                  <wp:extent cx="1531536" cy="2453054"/>
                  <wp:effectExtent l="0" t="0" r="0" b="4445"/>
                  <wp:docPr id="1957661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6616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187" cy="246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FD2" w:rsidRPr="006C3622" w14:paraId="5A263DB5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76897722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D2 Query Two</w:t>
            </w:r>
          </w:p>
          <w:p w14:paraId="12AC5248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6: Working with Character Data</w:t>
            </w:r>
          </w:p>
          <w:p w14:paraId="77DD629A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--Original Query I wanted to concatenate.</w:t>
            </w:r>
          </w:p>
          <w:p w14:paraId="031CB4F8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team_short_name</w:t>
            </w:r>
          </w:p>
          <w:p w14:paraId="7F574DDB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5352BA81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</w:p>
          <w:p w14:paraId="27C9BFA8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returns a list of team short and long names, formatted as a single string.</w:t>
            </w:r>
          </w:p>
          <w:p w14:paraId="01CA4CE1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</w:p>
          <w:p w14:paraId="48F3F3BC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51DA3C47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team_long_name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3C475D7D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N' (short_name: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18DA5B41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>team_short_name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0BEB9419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N')'</w:t>
            </w:r>
          </w:p>
          <w:p w14:paraId="679D417F" w14:textId="77777777" w:rsidR="009B28EB" w:rsidRDefault="009B28EB" w:rsidP="009B28E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teamShortAndLongNames</w:t>
            </w:r>
          </w:p>
          <w:p w14:paraId="45ADDFE6" w14:textId="77777777" w:rsidR="00D90F69" w:rsidRDefault="009B28EB" w:rsidP="009B28EB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F599140" w14:textId="16E68ABE" w:rsidR="009B28EB" w:rsidRPr="008C4F2D" w:rsidRDefault="009B28EB" w:rsidP="009B28EB">
            <w:pPr>
              <w:adjustRightInd w:val="0"/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</w:pPr>
          </w:p>
        </w:tc>
      </w:tr>
      <w:tr w:rsidR="00D90F69" w:rsidRPr="006C3622" w14:paraId="743E392E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150ECF95" w14:textId="46C12390" w:rsidR="00D90F69" w:rsidRDefault="009B28EB" w:rsidP="00D90F6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Original Query Output</w:t>
            </w:r>
          </w:p>
        </w:tc>
      </w:tr>
      <w:tr w:rsidR="009B28EB" w:rsidRPr="006C3622" w14:paraId="289A8874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6F4797E1" w14:textId="520F20C5" w:rsidR="009B28EB" w:rsidRDefault="00AA30D7" w:rsidP="00D90F69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AA30D7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9691849" wp14:editId="5D37E535">
                  <wp:extent cx="2134727" cy="1758461"/>
                  <wp:effectExtent l="0" t="0" r="0" b="0"/>
                  <wp:docPr id="1178212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2124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936" cy="176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0D7" w:rsidRPr="006C3622" w14:paraId="0255E5B7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59C1FEB9" w14:textId="15B0E21C" w:rsidR="00AA30D7" w:rsidRPr="00AA30D7" w:rsidRDefault="00AA30D7" w:rsidP="00D90F69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Query Output with Concatenation</w:t>
            </w:r>
          </w:p>
        </w:tc>
      </w:tr>
      <w:tr w:rsidR="00AA30D7" w:rsidRPr="006C3622" w14:paraId="6EF676B5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2548A534" w14:textId="7D098C52" w:rsidR="00AA30D7" w:rsidRDefault="00C510B7" w:rsidP="00D90F69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510B7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5922C4" wp14:editId="6097B881">
                  <wp:extent cx="2572109" cy="2172003"/>
                  <wp:effectExtent l="0" t="0" r="0" b="0"/>
                  <wp:docPr id="1446334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33426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17DEC" w14:textId="77777777" w:rsidR="00185614" w:rsidRDefault="00185614" w:rsidP="00185614"/>
    <w:p w14:paraId="7E169B9C" w14:textId="079B8F6A" w:rsidR="00185614" w:rsidRDefault="00185614" w:rsidP="00185614">
      <w:pPr>
        <w:pStyle w:val="Heading3"/>
        <w:rPr>
          <w:rFonts w:ascii="Calibri" w:hAnsi="Calibri" w:cs="Calibri"/>
        </w:rPr>
      </w:pPr>
      <w:bookmarkStart w:id="27" w:name="_Toc196481767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3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Working with Date and Time Data</w:t>
      </w:r>
      <w:bookmarkEnd w:id="27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450C5F" w:rsidRPr="006C3622" w14:paraId="7FB6D334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34677316" w14:textId="77777777" w:rsidR="00450C5F" w:rsidRPr="006C3622" w:rsidRDefault="00450C5F" w:rsidP="006D5DE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450C5F" w:rsidRPr="006C3622" w14:paraId="33274A82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12BA42DB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D3 Query One</w:t>
            </w:r>
          </w:p>
          <w:p w14:paraId="0EA39584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6: Working with Date and Time Data</w:t>
            </w:r>
          </w:p>
          <w:p w14:paraId="34ABA725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returns the difference between the first match date and the last match date stored in the match table.</w:t>
            </w:r>
          </w:p>
          <w:p w14:paraId="38380724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DATEDIFF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5876BB9B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DAY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5E0806BE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74F79444" w14:textId="77777777" w:rsidR="00A92F41" w:rsidRDefault="00A92F41" w:rsidP="00A92F4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23D16548" w14:textId="58FFEE76" w:rsidR="00450C5F" w:rsidRPr="006C3622" w:rsidRDefault="00A92F41" w:rsidP="00A92F41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daysBetween</w:t>
            </w:r>
          </w:p>
        </w:tc>
      </w:tr>
      <w:tr w:rsidR="00E7099D" w:rsidRPr="006C3622" w14:paraId="7C53FC01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13674879" w14:textId="1BD16F26" w:rsidR="00E7099D" w:rsidRPr="00DE0676" w:rsidRDefault="00A92F41" w:rsidP="006D5DEB">
            <w:pPr>
              <w:adjustRightInd w:val="0"/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  <w:r w:rsidRPr="00A92F41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CA1C0F9" wp14:editId="2EC2CD3D">
                  <wp:extent cx="1611213" cy="517890"/>
                  <wp:effectExtent l="0" t="0" r="8255" b="0"/>
                  <wp:docPr id="1741253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5303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844" cy="51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41" w:rsidRPr="006C3622" w14:paraId="7A225C8F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17E1B72C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D3 Query Two</w:t>
            </w:r>
          </w:p>
          <w:p w14:paraId="493CC303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6: Working with Date and Time Data</w:t>
            </w:r>
          </w:p>
          <w:p w14:paraId="3B12347D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returns all player names and their birthdays from the player table along with their age. The query results are ordered by the oldest birthday.</w:t>
            </w:r>
          </w:p>
          <w:p w14:paraId="4474768D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age is calculated from the birthday datetime values by using the DATEDIFF function.</w:t>
            </w:r>
          </w:p>
          <w:p w14:paraId="42F4E294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birthday column is converted from a text type and is first casted to a varchar, so that it can then be casted to a date type, since SQL server</w:t>
            </w:r>
          </w:p>
          <w:p w14:paraId="47A51C0F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--does not allow for text types to be converted straight to a date/datetime type.</w:t>
            </w:r>
          </w:p>
          <w:p w14:paraId="2432528D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</w:p>
          <w:p w14:paraId="3995C2AA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lastRenderedPageBreak/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birthday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birthday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4159CC9F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DATEDIFF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birthday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'2025-04-16'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Age</w:t>
            </w:r>
          </w:p>
          <w:p w14:paraId="2D0BD9F0" w14:textId="77777777" w:rsidR="00E12552" w:rsidRDefault="00E12552" w:rsidP="00E12552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</w:p>
          <w:p w14:paraId="5E698722" w14:textId="77777777" w:rsidR="00A92F41" w:rsidRDefault="00E12552" w:rsidP="00E12552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birthday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2C3EA3E5" w14:textId="3AB48E6D" w:rsidR="00E12552" w:rsidRPr="00A92F41" w:rsidRDefault="00E12552" w:rsidP="00E12552">
            <w:pPr>
              <w:adjustRightInd w:val="0"/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</w:pPr>
          </w:p>
        </w:tc>
      </w:tr>
      <w:tr w:rsidR="00E12552" w:rsidRPr="006C3622" w14:paraId="0C5410EC" w14:textId="77777777" w:rsidTr="006D5DEB">
        <w:tc>
          <w:tcPr>
            <w:tcW w:w="8926" w:type="dxa"/>
            <w:shd w:val="clear" w:color="auto" w:fill="FEF0CD" w:themeFill="accent3" w:themeFillTint="33"/>
          </w:tcPr>
          <w:p w14:paraId="5FF670D9" w14:textId="63F80C87" w:rsidR="00E12552" w:rsidRDefault="00E12552" w:rsidP="00E1255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E12552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3E0594FF" wp14:editId="6EE6CE42">
                  <wp:extent cx="2190178" cy="2217217"/>
                  <wp:effectExtent l="0" t="0" r="635" b="0"/>
                  <wp:docPr id="397386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38653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464" cy="221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D87D7" w14:textId="77777777" w:rsidR="00AD4FAD" w:rsidRDefault="00AD4FAD" w:rsidP="00AD4FAD"/>
    <w:p w14:paraId="58DCBDBC" w14:textId="19076656" w:rsidR="00AD4FAD" w:rsidRDefault="00AD4FAD" w:rsidP="00AD4FAD">
      <w:pPr>
        <w:pStyle w:val="Heading2"/>
        <w:rPr>
          <w:rFonts w:ascii="Calibri" w:hAnsi="Calibri" w:cs="Calibri"/>
        </w:rPr>
      </w:pPr>
      <w:bookmarkStart w:id="28" w:name="_Toc196481768"/>
      <w:r w:rsidRPr="006C3622">
        <w:rPr>
          <w:rFonts w:ascii="Calibri" w:hAnsi="Calibri" w:cs="Calibri"/>
        </w:rPr>
        <w:t xml:space="preserve">MODULE </w:t>
      </w:r>
      <w:r>
        <w:rPr>
          <w:rFonts w:ascii="Calibri" w:hAnsi="Calibri" w:cs="Calibri"/>
        </w:rPr>
        <w:t>7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Using DML To modify data</w:t>
      </w:r>
      <w:bookmarkEnd w:id="28"/>
    </w:p>
    <w:p w14:paraId="0EC28E60" w14:textId="26EE118C" w:rsidR="00AD4FAD" w:rsidRPr="00955DB5" w:rsidRDefault="00B14EFD" w:rsidP="00AD4FAD">
      <w:pPr>
        <w:rPr>
          <w:rFonts w:ascii="Calibri" w:hAnsi="Calibri" w:cs="Calibri"/>
          <w:u w:val="single"/>
        </w:rPr>
      </w:pPr>
      <w:r w:rsidRPr="00955DB5">
        <w:rPr>
          <w:rFonts w:ascii="Calibri" w:hAnsi="Calibri" w:cs="Calibri"/>
          <w:u w:val="single"/>
        </w:rPr>
        <w:t xml:space="preserve">Why </w:t>
      </w:r>
      <w:r w:rsidR="00AA3739" w:rsidRPr="00955DB5">
        <w:rPr>
          <w:rFonts w:ascii="Calibri" w:hAnsi="Calibri" w:cs="Calibri"/>
          <w:u w:val="single"/>
        </w:rPr>
        <w:t>use DML to modify data?</w:t>
      </w:r>
    </w:p>
    <w:p w14:paraId="74A5F10D" w14:textId="579A7DA6" w:rsidR="00937EBA" w:rsidRPr="00C510B7" w:rsidRDefault="00937EBA" w:rsidP="00C510B7">
      <w:pPr>
        <w:shd w:val="clear" w:color="auto" w:fill="FFFFFF" w:themeFill="background1"/>
        <w:rPr>
          <w:rFonts w:ascii="Calibri" w:hAnsi="Calibri" w:cs="Calibri"/>
        </w:rPr>
      </w:pPr>
      <w:r w:rsidRPr="00C510B7">
        <w:rPr>
          <w:rFonts w:ascii="Calibri" w:hAnsi="Calibri" w:cs="Calibri"/>
        </w:rPr>
        <w:t xml:space="preserve">DML </w:t>
      </w:r>
      <w:r w:rsidR="00CE5A3E">
        <w:rPr>
          <w:rFonts w:ascii="Calibri" w:hAnsi="Calibri" w:cs="Calibri"/>
        </w:rPr>
        <w:t xml:space="preserve">is the short name for Data Manipulation Language which deals with data manipulation. </w:t>
      </w:r>
      <w:r w:rsidR="00AF3037">
        <w:rPr>
          <w:rFonts w:ascii="Calibri" w:hAnsi="Calibri" w:cs="Calibri"/>
        </w:rPr>
        <w:t xml:space="preserve">Examples of DML in SQL include statements such as SELECT, INSERT, UPDATE and DELETE etc, which are used to store, </w:t>
      </w:r>
      <w:r w:rsidR="000A3255">
        <w:rPr>
          <w:rFonts w:ascii="Calibri" w:hAnsi="Calibri" w:cs="Calibri"/>
        </w:rPr>
        <w:t>modify, retrieve, delete and update data within a database.</w:t>
      </w:r>
    </w:p>
    <w:p w14:paraId="7E70610D" w14:textId="77777777" w:rsidR="00AA3739" w:rsidRDefault="00AA3739" w:rsidP="00AD4FAD"/>
    <w:p w14:paraId="2F271E09" w14:textId="56862791" w:rsidR="00AA3739" w:rsidRDefault="00AA3739" w:rsidP="00AA3739">
      <w:pPr>
        <w:pStyle w:val="Heading3"/>
        <w:rPr>
          <w:rFonts w:ascii="Calibri" w:hAnsi="Calibri" w:cs="Calibri"/>
        </w:rPr>
      </w:pPr>
      <w:bookmarkStart w:id="29" w:name="_Toc196481769"/>
      <w:r w:rsidRPr="006C3622">
        <w:rPr>
          <w:rFonts w:ascii="Calibri" w:hAnsi="Calibri" w:cs="Calibri"/>
        </w:rPr>
        <w:t xml:space="preserve">DEMO 1: </w:t>
      </w:r>
      <w:r>
        <w:rPr>
          <w:rFonts w:ascii="Calibri" w:hAnsi="Calibri" w:cs="Calibri"/>
        </w:rPr>
        <w:t>Adding Data to Tables</w:t>
      </w:r>
      <w:bookmarkEnd w:id="29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F9686C" w:rsidRPr="006C3622" w14:paraId="253A2D78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2A37440B" w14:textId="77777777" w:rsidR="00F9686C" w:rsidRPr="006C3622" w:rsidRDefault="00F9686C" w:rsidP="003E6B60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F9686C" w:rsidRPr="006C3622" w14:paraId="4307CFC2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6A4660DA" w14:textId="77777777" w:rsidR="0053031F" w:rsidRDefault="0053031F" w:rsidP="005303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D4 Query One</w:t>
            </w:r>
          </w:p>
          <w:p w14:paraId="28FE7A8B" w14:textId="77777777" w:rsidR="0053031F" w:rsidRDefault="0053031F" w:rsidP="005303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7: Using DML to Modify Data.</w:t>
            </w:r>
          </w:p>
          <w:p w14:paraId="45AFEDD4" w14:textId="77777777" w:rsidR="0053031F" w:rsidRDefault="0053031F" w:rsidP="005303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Add the country San Marino to the countries table with a designated ID.</w:t>
            </w:r>
          </w:p>
          <w:p w14:paraId="0943B4DC" w14:textId="77777777" w:rsidR="0053031F" w:rsidRDefault="0053031F" w:rsidP="0053031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4BEFA132" w14:textId="057E2368" w:rsidR="00F9686C" w:rsidRPr="006C3622" w:rsidRDefault="0053031F" w:rsidP="0053031F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'26518'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'San Marino'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);</w:t>
            </w:r>
          </w:p>
        </w:tc>
      </w:tr>
      <w:tr w:rsidR="00AE321E" w:rsidRPr="006C3622" w14:paraId="6AC8F782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17FDC3C5" w14:textId="77777777" w:rsidR="00AE321E" w:rsidRDefault="00AE321E" w:rsidP="0053031F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AE321E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17C1CC0" wp14:editId="17362437">
                  <wp:extent cx="3641416" cy="617189"/>
                  <wp:effectExtent l="0" t="0" r="0" b="0"/>
                  <wp:docPr id="771733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73324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230" cy="62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08235" w14:textId="77777777" w:rsidR="0035163B" w:rsidRDefault="0035163B" w:rsidP="0035163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--Using the * wildcard to return all rows and values from the country table.</w:t>
            </w:r>
          </w:p>
          <w:p w14:paraId="332AE45F" w14:textId="77777777" w:rsidR="0035163B" w:rsidRDefault="0035163B" w:rsidP="0035163B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7F152F6A" w14:textId="61A592EC" w:rsidR="00CB4A2C" w:rsidRDefault="00CB4A2C" w:rsidP="0035163B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CB4A2C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28025BBA" wp14:editId="4DD9FB5F">
                  <wp:extent cx="1481823" cy="2095837"/>
                  <wp:effectExtent l="0" t="0" r="4445" b="0"/>
                  <wp:docPr id="115231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3184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374" cy="210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A2C" w:rsidRPr="006C3622" w14:paraId="0DBA7857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6F3091EF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>--Demo D4 Query Two</w:t>
            </w:r>
          </w:p>
          <w:p w14:paraId="355B733D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7: Adding data to tables using DML.</w:t>
            </w:r>
          </w:p>
          <w:p w14:paraId="1060B6EA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Adding the second tier leagues of each country into the league table.</w:t>
            </w:r>
          </w:p>
          <w:p w14:paraId="6955FAFC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league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country_id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228A766E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VALUES</w:t>
            </w:r>
          </w:p>
          <w:p w14:paraId="34EE2E7B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'Challanger Pro League'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3079FA54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'1729'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'EFL Championship'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52853398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'103'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'4769'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'Ligue 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5B192835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'104'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'7809'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'Bundesliga 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6F2858DC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'105'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'10257'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'Serie B'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79E5E76E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'106'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'13274'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'Eerste Divisie'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03EC5C61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'107'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'15722'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'Betclic l liga'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1DA09AA1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'108'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'17642'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'Liga Portugal 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3558DE77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'109'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'19694'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'Scottish Championship'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2D5B5C1D" w14:textId="77777777" w:rsidR="000F7658" w:rsidRDefault="000F7658" w:rsidP="000F765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'110'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'21518'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'La Liga 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7444F079" w14:textId="77777777" w:rsidR="00CB4A2C" w:rsidRDefault="000F7658" w:rsidP="000F7658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'111'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'24558'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'Swiss Challenge League'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);</w:t>
            </w:r>
          </w:p>
          <w:p w14:paraId="4D81F5AB" w14:textId="24E9990E" w:rsidR="00DF1531" w:rsidRPr="00AE321E" w:rsidRDefault="00DF1531" w:rsidP="000F765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DF1531" w:rsidRPr="006C3622" w14:paraId="718F44EF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59FD9D7A" w14:textId="50BECBF9" w:rsidR="00DF1531" w:rsidRDefault="00DF1531" w:rsidP="000F765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DF1531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2A3DD28" wp14:editId="03A624B4">
                  <wp:extent cx="2288216" cy="2092569"/>
                  <wp:effectExtent l="0" t="0" r="0" b="3175"/>
                  <wp:docPr id="665836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83624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125" cy="2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B03A3" w14:textId="77777777" w:rsidR="00AA3739" w:rsidRDefault="00AA3739" w:rsidP="00AA3739"/>
    <w:p w14:paraId="4C984AE5" w14:textId="6CFE339C" w:rsidR="00AA3739" w:rsidRDefault="00AA3739" w:rsidP="00AA3739">
      <w:pPr>
        <w:pStyle w:val="Heading3"/>
        <w:rPr>
          <w:rFonts w:ascii="Calibri" w:hAnsi="Calibri" w:cs="Calibri"/>
        </w:rPr>
      </w:pPr>
      <w:bookmarkStart w:id="30" w:name="_Toc196481770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2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Modifying and Removing Data</w:t>
      </w:r>
      <w:bookmarkEnd w:id="30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C97F12" w:rsidRPr="006C3622" w14:paraId="39C6B0C8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7DCCEDAB" w14:textId="77777777" w:rsidR="00C97F12" w:rsidRPr="006C3622" w:rsidRDefault="00C97F12" w:rsidP="003E6B60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C97F12" w:rsidRPr="006C3622" w14:paraId="2C1642BA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52F364D8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E1 Query One</w:t>
            </w:r>
          </w:p>
          <w:p w14:paraId="5E70918D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7: Modifying and Removing Data</w:t>
            </w:r>
          </w:p>
          <w:p w14:paraId="1F8CBB52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query which returns a result I want to update.</w:t>
            </w:r>
          </w:p>
          <w:p w14:paraId="74FAFE3F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--It selects the best player based on highest overall_rating, returning the name, api id, overall_rating, with their dribbling and ball control statistics.</w:t>
            </w:r>
          </w:p>
          <w:p w14:paraId="5BF89F56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dribbling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ball_control</w:t>
            </w:r>
          </w:p>
          <w:p w14:paraId="6C05882C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lastRenderedPageBreak/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2B45E956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34154AB4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2FDFB9A7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dribbling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ball_control</w:t>
            </w:r>
          </w:p>
          <w:p w14:paraId="34E2027A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</w:p>
          <w:p w14:paraId="5D85CEBF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</w:p>
          <w:p w14:paraId="715959B7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is the query I used to update the ball control statistic of the best player (Lionel Messi), based on highest overall_rating.</w:t>
            </w:r>
          </w:p>
          <w:p w14:paraId="0BD3A3A4" w14:textId="77777777" w:rsidR="00DF0E10" w:rsidRDefault="00DF0E10" w:rsidP="00DF0E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--It finds Messi and increases his ball_control stat by 3.</w:t>
            </w:r>
          </w:p>
          <w:p w14:paraId="758A1913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WITH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TopPlayer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AS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4DF0F718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player_attribute_id</w:t>
            </w:r>
          </w:p>
          <w:p w14:paraId="3044440A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45F2F1D3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1433FC5A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</w:p>
          <w:p w14:paraId="2964D43A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1C2E6C25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</w:t>
            </w:r>
          </w:p>
          <w:p w14:paraId="3BF78E53" w14:textId="77777777" w:rsidR="00B72C95" w:rsidRDefault="00B72C95" w:rsidP="00B72C95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2</w:t>
            </w:r>
          </w:p>
          <w:p w14:paraId="1CEF86E2" w14:textId="231BD98D" w:rsidR="00C97F12" w:rsidRPr="006C3622" w:rsidRDefault="00B72C95" w:rsidP="00B72C95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player_attribute_id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TopPlayer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);</w:t>
            </w:r>
          </w:p>
        </w:tc>
      </w:tr>
      <w:tr w:rsidR="00DF0E10" w:rsidRPr="006C3622" w14:paraId="47289144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10F2A174" w14:textId="26D37A0B" w:rsidR="00DF0E10" w:rsidRDefault="00DF0E10" w:rsidP="00DF0E10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lastRenderedPageBreak/>
              <w:t>Query Output Before UPDATE Statement</w:t>
            </w:r>
          </w:p>
        </w:tc>
      </w:tr>
      <w:tr w:rsidR="00DF0E10" w:rsidRPr="006C3622" w14:paraId="12184745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383CDDDD" w14:textId="54DF752B" w:rsidR="00DF0E10" w:rsidRDefault="003111B1" w:rsidP="00DF0E1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111B1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B9EC306" wp14:editId="5B6A96A7">
                  <wp:extent cx="2532185" cy="381000"/>
                  <wp:effectExtent l="0" t="0" r="1905" b="0"/>
                  <wp:docPr id="163527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27887" name=""/>
                          <pic:cNvPicPr/>
                        </pic:nvPicPr>
                        <pic:blipFill rotWithShape="1">
                          <a:blip r:embed="rId47"/>
                          <a:srcRect r="32355"/>
                          <a:stretch/>
                        </pic:blipFill>
                        <pic:spPr bwMode="auto">
                          <a:xfrm>
                            <a:off x="0" y="0"/>
                            <a:ext cx="2532538" cy="38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1B1" w:rsidRPr="006C3622" w14:paraId="27D2B48B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5DB5F05B" w14:textId="34B34D9C" w:rsidR="003111B1" w:rsidRPr="003111B1" w:rsidRDefault="003111B1" w:rsidP="00DF0E1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Query Output After UPDATE Statement</w:t>
            </w:r>
          </w:p>
        </w:tc>
      </w:tr>
      <w:tr w:rsidR="003111B1" w:rsidRPr="006C3622" w14:paraId="0A6B8984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619C55CE" w14:textId="0B6CF297" w:rsidR="005407D7" w:rsidRDefault="00832A98" w:rsidP="00DF0E1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832A98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EB4CA1B" wp14:editId="5C88B71F">
                  <wp:extent cx="3024554" cy="461878"/>
                  <wp:effectExtent l="0" t="0" r="4445" b="0"/>
                  <wp:docPr id="1753818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181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63" cy="46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BBA02" w14:textId="6F0AC2BD" w:rsidR="00B72C95" w:rsidRDefault="005407D7" w:rsidP="00DF0E1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07D7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ADDAC59" wp14:editId="75298428">
                  <wp:extent cx="2514951" cy="381053"/>
                  <wp:effectExtent l="0" t="0" r="0" b="0"/>
                  <wp:docPr id="1364107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0727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13D" w:rsidRPr="006C3622" w14:paraId="4DD1B281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6DC1C5B4" w14:textId="77777777" w:rsidR="003F72E0" w:rsidRDefault="003F72E0" w:rsidP="003F72E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E1 Query Two</w:t>
            </w:r>
          </w:p>
          <w:p w14:paraId="3DCA8C04" w14:textId="77777777" w:rsidR="003F72E0" w:rsidRDefault="003F72E0" w:rsidP="003F72E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7: Modifying and Removing Data</w:t>
            </w:r>
          </w:p>
          <w:p w14:paraId="1E6A5896" w14:textId="77777777" w:rsidR="003F72E0" w:rsidRDefault="003F72E0" w:rsidP="003F72E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query which returns a result I want to update.</w:t>
            </w:r>
          </w:p>
          <w:p w14:paraId="70D531E1" w14:textId="77777777" w:rsidR="003F72E0" w:rsidRDefault="003F72E0" w:rsidP="003F72E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</w:t>
            </w:r>
          </w:p>
          <w:p w14:paraId="55720072" w14:textId="77777777" w:rsidR="0076013D" w:rsidRDefault="003F72E0" w:rsidP="003F72E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team_api_id</w:t>
            </w:r>
          </w:p>
          <w:p w14:paraId="28FAAAE1" w14:textId="77777777" w:rsidR="003F72E0" w:rsidRDefault="003F72E0" w:rsidP="003F72E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</w:p>
          <w:p w14:paraId="13B7D6FF" w14:textId="77777777" w:rsidR="003E2CE9" w:rsidRDefault="003E2CE9" w:rsidP="003E2CE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Deletes the team 'Ruch Chorzów' from the team table.</w:t>
            </w:r>
          </w:p>
          <w:p w14:paraId="1B776105" w14:textId="60728ACA" w:rsidR="003E2CE9" w:rsidRPr="003E2CE9" w:rsidRDefault="003E2CE9" w:rsidP="003E2CE9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'Ruch Chorzów'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</w:tc>
      </w:tr>
      <w:tr w:rsidR="003E2CE9" w:rsidRPr="006C3622" w14:paraId="43E0F12B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22E19A16" w14:textId="18A4F6C7" w:rsidR="003E2CE9" w:rsidRDefault="003E2CE9" w:rsidP="003F72E0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Query Output Before DELETE Statement</w:t>
            </w:r>
          </w:p>
        </w:tc>
      </w:tr>
      <w:tr w:rsidR="003E2CE9" w:rsidRPr="006C3622" w14:paraId="4EC5CE3A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7A6D50E8" w14:textId="18763C69" w:rsidR="003E2CE9" w:rsidRDefault="00FD5109" w:rsidP="003F72E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FD5109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AF84E48" wp14:editId="47878AB3">
                  <wp:extent cx="3569677" cy="1561734"/>
                  <wp:effectExtent l="0" t="0" r="0" b="635"/>
                  <wp:docPr id="1292720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2014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415" cy="156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109" w:rsidRPr="006C3622" w14:paraId="76C79CD2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0DB1BDB6" w14:textId="7A112C7E" w:rsidR="00FD5109" w:rsidRPr="00FD5109" w:rsidRDefault="00FD5109" w:rsidP="003F72E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Query Output After DELETE Statement</w:t>
            </w:r>
          </w:p>
        </w:tc>
      </w:tr>
      <w:tr w:rsidR="00FD5109" w:rsidRPr="006C3622" w14:paraId="72F1D3BB" w14:textId="77777777" w:rsidTr="003E6B60">
        <w:tc>
          <w:tcPr>
            <w:tcW w:w="8926" w:type="dxa"/>
            <w:shd w:val="clear" w:color="auto" w:fill="FEF0CD" w:themeFill="accent3" w:themeFillTint="33"/>
          </w:tcPr>
          <w:p w14:paraId="0A978C66" w14:textId="7709A0FF" w:rsidR="00FD5109" w:rsidRDefault="00805729" w:rsidP="003F72E0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805729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77246E1" wp14:editId="5DCCE2E5">
                  <wp:extent cx="3421384" cy="1468315"/>
                  <wp:effectExtent l="0" t="0" r="7620" b="0"/>
                  <wp:docPr id="1037980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98070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95" cy="147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F4D19" w14:textId="77777777" w:rsidR="002553A2" w:rsidRDefault="002553A2" w:rsidP="002553A2"/>
    <w:p w14:paraId="10A89665" w14:textId="075D564B" w:rsidR="002553A2" w:rsidRDefault="002553A2" w:rsidP="002553A2">
      <w:pPr>
        <w:pStyle w:val="Heading3"/>
        <w:rPr>
          <w:rFonts w:ascii="Calibri" w:hAnsi="Calibri" w:cs="Calibri"/>
        </w:rPr>
      </w:pPr>
      <w:bookmarkStart w:id="31" w:name="_Toc196481771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3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Generating Automatic Column Values</w:t>
      </w:r>
      <w:bookmarkEnd w:id="31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3132F1" w:rsidRPr="006C3622" w14:paraId="074E3495" w14:textId="77777777" w:rsidTr="00010968">
        <w:tc>
          <w:tcPr>
            <w:tcW w:w="8926" w:type="dxa"/>
            <w:shd w:val="clear" w:color="auto" w:fill="FEF0CD" w:themeFill="accent3" w:themeFillTint="33"/>
          </w:tcPr>
          <w:p w14:paraId="0734953F" w14:textId="77777777" w:rsidR="003132F1" w:rsidRPr="006C3622" w:rsidRDefault="003132F1" w:rsidP="00010968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3132F1" w:rsidRPr="006C3622" w14:paraId="6153E6A6" w14:textId="77777777" w:rsidTr="00010968">
        <w:tc>
          <w:tcPr>
            <w:tcW w:w="8926" w:type="dxa"/>
            <w:shd w:val="clear" w:color="auto" w:fill="FEF0CD" w:themeFill="accent3" w:themeFillTint="33"/>
          </w:tcPr>
          <w:p w14:paraId="4237389F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E2 Query One</w:t>
            </w:r>
          </w:p>
          <w:p w14:paraId="5B840201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7: Generating Automatic Column Values</w:t>
            </w:r>
          </w:p>
          <w:p w14:paraId="724DBCD2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Adds a new column to the player_attributes table. The values within the column are automatically generated by performing addition on the dribbling</w:t>
            </w:r>
          </w:p>
          <w:p w14:paraId="2B51CA0A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--and ball control statistics of each player.</w:t>
            </w:r>
          </w:p>
          <w:p w14:paraId="7BC09DF2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</w:t>
            </w:r>
          </w:p>
          <w:p w14:paraId="27785596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ADD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skill_score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AS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dribbling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ball_control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);</w:t>
            </w:r>
          </w:p>
          <w:p w14:paraId="4E781AF5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--Query which selects the api ids, overall ratings, potential ratings and skill scores of each player from the player_attributes table. It is ordered by skill_score in descending order.</w:t>
            </w:r>
          </w:p>
          <w:p w14:paraId="70AEFD12" w14:textId="77777777" w:rsidR="004172FA" w:rsidRDefault="004172FA" w:rsidP="004172F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potential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skill_score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'0'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skill_score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</w:t>
            </w:r>
          </w:p>
          <w:p w14:paraId="549FCC05" w14:textId="77777777" w:rsidR="003132F1" w:rsidRDefault="004172FA" w:rsidP="004172FA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skill_score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FC12FCE" w14:textId="042F941A" w:rsidR="004172FA" w:rsidRPr="006C3622" w:rsidRDefault="004172FA" w:rsidP="004172FA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4172FA" w:rsidRPr="006C3622" w14:paraId="16E5803A" w14:textId="77777777" w:rsidTr="00010968">
        <w:tc>
          <w:tcPr>
            <w:tcW w:w="8926" w:type="dxa"/>
            <w:shd w:val="clear" w:color="auto" w:fill="FEF0CD" w:themeFill="accent3" w:themeFillTint="33"/>
          </w:tcPr>
          <w:p w14:paraId="14442FAB" w14:textId="4B02C47B" w:rsidR="004172FA" w:rsidRDefault="00E625E0" w:rsidP="004172FA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E625E0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438861D" wp14:editId="477DE1CC">
                  <wp:extent cx="2962688" cy="2343477"/>
                  <wp:effectExtent l="0" t="0" r="9525" b="0"/>
                  <wp:docPr id="2095736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73670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0E" w:rsidRPr="006C3622" w14:paraId="45690AF5" w14:textId="77777777" w:rsidTr="00010968">
        <w:tc>
          <w:tcPr>
            <w:tcW w:w="8926" w:type="dxa"/>
            <w:shd w:val="clear" w:color="auto" w:fill="FEF0CD" w:themeFill="accent3" w:themeFillTint="33"/>
          </w:tcPr>
          <w:p w14:paraId="68B1F933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E2 Query Two</w:t>
            </w:r>
          </w:p>
          <w:p w14:paraId="0EB1FE89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7: Generating Automatic Column Values</w:t>
            </w:r>
          </w:p>
          <w:p w14:paraId="5D7E7B8D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Adds two new columns to the match table. One column calculates the home team goal difference whereas the other calculates the away team goal difference.</w:t>
            </w:r>
          </w:p>
          <w:p w14:paraId="5856A963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values are automatically generated by performing subtraction each way on the number of home team and away team goals scored within a match.</w:t>
            </w:r>
          </w:p>
          <w:p w14:paraId="0FAD1AA7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</w:p>
          <w:p w14:paraId="7EE42A6B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ADD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home_team_goal_difference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AS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),</w:t>
            </w:r>
          </w:p>
          <w:p w14:paraId="123C3C17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  <w:t xml:space="preserve">away_team_goal_difference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AS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away_team_goal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);</w:t>
            </w:r>
          </w:p>
          <w:p w14:paraId="2BDA0384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--Query which selects the home team and away team goals scored in each match with the calculated goal difference for each team in said match.</w:t>
            </w:r>
          </w:p>
          <w:p w14:paraId="65C5AB87" w14:textId="77777777" w:rsidR="002A2F39" w:rsidRDefault="002A2F39" w:rsidP="002A2F3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home_team_goal_difference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away_team_goal_difference</w:t>
            </w:r>
          </w:p>
          <w:p w14:paraId="1D0437F2" w14:textId="77777777" w:rsidR="003D6D0E" w:rsidRDefault="002A2F39" w:rsidP="002A2F39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lastRenderedPageBreak/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2A84D841" w14:textId="6B524C4E" w:rsidR="002A2F39" w:rsidRPr="00E625E0" w:rsidRDefault="002A2F39" w:rsidP="002A2F3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2A2F39" w:rsidRPr="006C3622" w14:paraId="5AF17BCE" w14:textId="77777777" w:rsidTr="00010968">
        <w:tc>
          <w:tcPr>
            <w:tcW w:w="8926" w:type="dxa"/>
            <w:shd w:val="clear" w:color="auto" w:fill="FEF0CD" w:themeFill="accent3" w:themeFillTint="33"/>
          </w:tcPr>
          <w:p w14:paraId="311A59BD" w14:textId="4ED17FF2" w:rsidR="002A2F39" w:rsidRDefault="00CA658B" w:rsidP="002A2F3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CA658B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562655F5" wp14:editId="17BC7930">
                  <wp:extent cx="4982270" cy="2343477"/>
                  <wp:effectExtent l="0" t="0" r="8890" b="0"/>
                  <wp:docPr id="831870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87037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A1666" w14:textId="77777777" w:rsidR="00E64B31" w:rsidRDefault="00E64B31" w:rsidP="00E64B31"/>
    <w:p w14:paraId="71DB0C85" w14:textId="21EE7142" w:rsidR="00E64B31" w:rsidRDefault="00E64B31" w:rsidP="00E64B31">
      <w:pPr>
        <w:pStyle w:val="Heading2"/>
        <w:rPr>
          <w:rFonts w:ascii="Calibri" w:hAnsi="Calibri" w:cs="Calibri"/>
        </w:rPr>
      </w:pPr>
      <w:bookmarkStart w:id="32" w:name="_Toc196481772"/>
      <w:r w:rsidRPr="006C3622">
        <w:rPr>
          <w:rFonts w:ascii="Calibri" w:hAnsi="Calibri" w:cs="Calibri"/>
        </w:rPr>
        <w:t xml:space="preserve">MODULE </w:t>
      </w:r>
      <w:r>
        <w:rPr>
          <w:rFonts w:ascii="Calibri" w:hAnsi="Calibri" w:cs="Calibri"/>
        </w:rPr>
        <w:t>8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Using Built-in functions</w:t>
      </w:r>
      <w:bookmarkEnd w:id="32"/>
    </w:p>
    <w:p w14:paraId="14F40E73" w14:textId="6A332838" w:rsidR="00E64B31" w:rsidRPr="00976BD8" w:rsidRDefault="0075794C" w:rsidP="00E64B31">
      <w:pPr>
        <w:rPr>
          <w:rFonts w:ascii="Calibri" w:hAnsi="Calibri" w:cs="Calibri"/>
          <w:u w:val="single"/>
        </w:rPr>
      </w:pPr>
      <w:r w:rsidRPr="00976BD8">
        <w:rPr>
          <w:rFonts w:ascii="Calibri" w:hAnsi="Calibri" w:cs="Calibri"/>
          <w:u w:val="single"/>
        </w:rPr>
        <w:t>Why do programmers use built-in functions?</w:t>
      </w:r>
    </w:p>
    <w:p w14:paraId="54C52433" w14:textId="0D5474D5" w:rsidR="0004330C" w:rsidRPr="008D787D" w:rsidRDefault="008D787D" w:rsidP="00E64B3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SQL, as well as the vast majority of programming languages, </w:t>
      </w:r>
      <w:r w:rsidR="00A6431D">
        <w:rPr>
          <w:rFonts w:ascii="Calibri" w:hAnsi="Calibri" w:cs="Calibri"/>
        </w:rPr>
        <w:t>use functions. They are blocks of reusable code</w:t>
      </w:r>
      <w:r w:rsidR="006D401D">
        <w:rPr>
          <w:rFonts w:ascii="Calibri" w:hAnsi="Calibri" w:cs="Calibri"/>
        </w:rPr>
        <w:t xml:space="preserve"> that can be repeatedly called upon to perform an instruction or set of instructions.</w:t>
      </w:r>
      <w:r w:rsidR="004A41FF">
        <w:rPr>
          <w:rFonts w:ascii="Calibri" w:hAnsi="Calibri" w:cs="Calibri"/>
        </w:rPr>
        <w:t xml:space="preserve"> The biggest reason programmers use built-in functions </w:t>
      </w:r>
      <w:r w:rsidR="00325477">
        <w:rPr>
          <w:rFonts w:ascii="Calibri" w:hAnsi="Calibri" w:cs="Calibri"/>
        </w:rPr>
        <w:t>is because it allows complex programs to be decomposed.</w:t>
      </w:r>
    </w:p>
    <w:p w14:paraId="022C7973" w14:textId="0A8D85F7" w:rsidR="0004330C" w:rsidRDefault="0004330C" w:rsidP="008D787D">
      <w:pPr>
        <w:pStyle w:val="Heading3"/>
        <w:rPr>
          <w:rFonts w:ascii="Calibri" w:hAnsi="Calibri" w:cs="Calibri"/>
        </w:rPr>
      </w:pPr>
      <w:bookmarkStart w:id="33" w:name="_Toc196481773"/>
      <w:r w:rsidRPr="006C3622">
        <w:rPr>
          <w:rFonts w:ascii="Calibri" w:hAnsi="Calibri" w:cs="Calibri"/>
        </w:rPr>
        <w:t xml:space="preserve">DEMO 1: </w:t>
      </w:r>
      <w:r>
        <w:rPr>
          <w:rFonts w:ascii="Calibri" w:hAnsi="Calibri" w:cs="Calibri"/>
        </w:rPr>
        <w:t>Writing Queries with Built-in Functions</w:t>
      </w:r>
      <w:bookmarkEnd w:id="33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E9689F" w:rsidRPr="006C3622" w14:paraId="69DF2ABB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57BF885D" w14:textId="77777777" w:rsidR="00E9689F" w:rsidRPr="006C3622" w:rsidRDefault="00E9689F" w:rsidP="00353E3A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E9689F" w:rsidRPr="006C3622" w14:paraId="05320FF9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7B530671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E3 Query One</w:t>
            </w:r>
          </w:p>
          <w:p w14:paraId="3B2B1217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8: Writing Queries with Built-In Functions</w:t>
            </w:r>
          </w:p>
          <w:p w14:paraId="7E61CBB3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The query calculates the total number of matches each team has played, regardless of whether they are home or away.</w:t>
            </w:r>
          </w:p>
          <w:p w14:paraId="39AE27AD" w14:textId="5DFEDDDB" w:rsidR="0089796F" w:rsidRDefault="0089796F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</w:t>
            </w:r>
            <w:r w:rsidR="00475DD4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It uses the count built-in function.</w:t>
            </w:r>
          </w:p>
          <w:p w14:paraId="08D09FF2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WITH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 xml:space="preserve">AS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4694BB97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team_long_name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team_long_name</w:t>
            </w:r>
          </w:p>
          <w:p w14:paraId="52ED5DEE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</w:p>
          <w:p w14:paraId="773957A3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</w:p>
          <w:p w14:paraId="6DE402CC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away_team_api_id</w:t>
            </w:r>
          </w:p>
          <w:p w14:paraId="5F4C2C3E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084A222A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</w:p>
          <w:p w14:paraId="1F0D5E5B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team_long_name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5EE98C45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match_api_id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total_matches</w:t>
            </w:r>
          </w:p>
          <w:p w14:paraId="40B70A49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teams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</w:p>
          <w:p w14:paraId="4912567B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</w:p>
          <w:p w14:paraId="5F8C7CDB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team_api_id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away_team_api_id</w:t>
            </w:r>
          </w:p>
          <w:p w14:paraId="2B9EC509" w14:textId="77777777" w:rsidR="00C314CB" w:rsidRDefault="00C314CB" w:rsidP="00C314C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team_long_name</w:t>
            </w:r>
          </w:p>
          <w:p w14:paraId="11B7B77A" w14:textId="77777777" w:rsidR="00E9689F" w:rsidRDefault="00C314CB" w:rsidP="00C314CB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total_matches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D0F7616" w14:textId="04F9BE31" w:rsidR="00C314CB" w:rsidRPr="006C3622" w:rsidRDefault="00C314CB" w:rsidP="00C314CB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C314CB" w:rsidRPr="006C3622" w14:paraId="0141F864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21A99190" w14:textId="2209981D" w:rsidR="00C314CB" w:rsidRDefault="00C314CB" w:rsidP="00C314CB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Subquery Output</w:t>
            </w:r>
          </w:p>
        </w:tc>
      </w:tr>
      <w:tr w:rsidR="00C314CB" w:rsidRPr="006C3622" w14:paraId="7FFB336E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33954169" w14:textId="237329D1" w:rsidR="00C314CB" w:rsidRDefault="009F1992" w:rsidP="00C314CB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F1992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418072D" wp14:editId="4C017C10">
                  <wp:extent cx="2047682" cy="2593731"/>
                  <wp:effectExtent l="0" t="0" r="0" b="0"/>
                  <wp:docPr id="1486733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73348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79" cy="259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92" w:rsidRPr="006C3622" w14:paraId="354BB285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7C4D1C82" w14:textId="4BB82FC7" w:rsidR="009F1992" w:rsidRPr="009F1992" w:rsidRDefault="00E064AA" w:rsidP="00C314CB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Entire Query Output</w:t>
            </w:r>
          </w:p>
        </w:tc>
      </w:tr>
      <w:tr w:rsidR="00E064AA" w:rsidRPr="006C3622" w14:paraId="2D9BA16A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4FFCBAEB" w14:textId="746AB35E" w:rsidR="00E064AA" w:rsidRDefault="00DA22DF" w:rsidP="00C314CB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DA22DF">
              <w:rPr>
                <w:rFonts w:ascii="Calibri" w:hAnsi="Calibri" w:cs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7017CE" wp14:editId="55B81BFE">
                  <wp:extent cx="2000821" cy="2356339"/>
                  <wp:effectExtent l="0" t="0" r="0" b="6350"/>
                  <wp:docPr id="449668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6842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232" cy="236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6CC" w:rsidRPr="006C3622" w14:paraId="1F8296EF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788870B0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E3 Query Two</w:t>
            </w:r>
          </w:p>
          <w:p w14:paraId="255814DD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8: Writing Queries with Built-In Functions</w:t>
            </w:r>
          </w:p>
          <w:p w14:paraId="3F251EC1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selects the player with the highest average overall and potential ratings, using the built-in AVG function.</w:t>
            </w:r>
          </w:p>
          <w:p w14:paraId="0E199BFF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average_overall_rating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potential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average_potential_rating</w:t>
            </w:r>
          </w:p>
          <w:p w14:paraId="07823CDD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2A6598BE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</w:p>
          <w:p w14:paraId="16A17C2E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4C25AB4E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</w:p>
          <w:p w14:paraId="6F80FC26" w14:textId="77777777" w:rsidR="006A76CC" w:rsidRDefault="006A76CC" w:rsidP="006A76CC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average_overall_rating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DESC</w:t>
            </w:r>
          </w:p>
          <w:p w14:paraId="4FC3A44A" w14:textId="5C29AAD2" w:rsidR="006A76CC" w:rsidRPr="00DA22DF" w:rsidRDefault="006A76CC" w:rsidP="006A76CC">
            <w:pPr>
              <w:adjustRightInd w:val="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</w:tr>
      <w:tr w:rsidR="006A76CC" w:rsidRPr="006C3622" w14:paraId="51303C45" w14:textId="77777777" w:rsidTr="00353E3A">
        <w:tc>
          <w:tcPr>
            <w:tcW w:w="8926" w:type="dxa"/>
            <w:shd w:val="clear" w:color="auto" w:fill="FEF0CD" w:themeFill="accent3" w:themeFillTint="33"/>
          </w:tcPr>
          <w:p w14:paraId="013108EE" w14:textId="61732BF1" w:rsidR="006A76CC" w:rsidRDefault="006A76CC" w:rsidP="006A76CC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6A76CC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1A69B4AA" wp14:editId="644497C0">
                  <wp:extent cx="4239217" cy="371527"/>
                  <wp:effectExtent l="0" t="0" r="0" b="9525"/>
                  <wp:docPr id="1803964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96407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69A50" w14:textId="77777777" w:rsidR="008D787D" w:rsidRPr="008D787D" w:rsidRDefault="008D787D" w:rsidP="008D787D"/>
    <w:p w14:paraId="6B696AE1" w14:textId="7DA5FDA0" w:rsidR="0004330C" w:rsidRDefault="0004330C" w:rsidP="0004330C">
      <w:pPr>
        <w:pStyle w:val="Heading3"/>
        <w:rPr>
          <w:rFonts w:ascii="Calibri" w:hAnsi="Calibri" w:cs="Calibri"/>
        </w:rPr>
      </w:pPr>
      <w:bookmarkStart w:id="34" w:name="_Toc196481774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2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Using Conversion Functions</w:t>
      </w:r>
      <w:bookmarkEnd w:id="34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135780" w:rsidRPr="006C3622" w14:paraId="20151F4C" w14:textId="77777777" w:rsidTr="00EC3DC3">
        <w:tc>
          <w:tcPr>
            <w:tcW w:w="8926" w:type="dxa"/>
            <w:shd w:val="clear" w:color="auto" w:fill="FEF0CD" w:themeFill="accent3" w:themeFillTint="33"/>
          </w:tcPr>
          <w:p w14:paraId="6A60D696" w14:textId="77777777" w:rsidR="00135780" w:rsidRPr="006C3622" w:rsidRDefault="00135780" w:rsidP="00EC3DC3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135780" w:rsidRPr="006C3622" w14:paraId="2392646F" w14:textId="77777777" w:rsidTr="00EC3DC3">
        <w:tc>
          <w:tcPr>
            <w:tcW w:w="8926" w:type="dxa"/>
            <w:shd w:val="clear" w:color="auto" w:fill="FEF0CD" w:themeFill="accent3" w:themeFillTint="33"/>
          </w:tcPr>
          <w:p w14:paraId="1DBF98C3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E4 Query One</w:t>
            </w:r>
          </w:p>
          <w:p w14:paraId="5A5436D2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8: Using Conversion Functions</w:t>
            </w:r>
          </w:p>
          <w:p w14:paraId="6BC80927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Counts the total matches played per year in the match table.</w:t>
            </w:r>
          </w:p>
          <w:p w14:paraId="74140876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>--The query extracts just the year part of the mdate and the count function is used to count all the number of matches for each year.</w:t>
            </w:r>
          </w:p>
          <w:p w14:paraId="3F959B44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result is grouped and ordered by the myear.</w:t>
            </w:r>
          </w:p>
          <w:p w14:paraId="6972580B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total_matches</w:t>
            </w:r>
          </w:p>
          <w:p w14:paraId="62A87DC1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</w:p>
          <w:p w14:paraId="74ED3432" w14:textId="77777777" w:rsidR="00E05953" w:rsidRDefault="00E05953" w:rsidP="00E0595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mdate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</w:p>
          <w:p w14:paraId="163CEF99" w14:textId="77777777" w:rsidR="00135780" w:rsidRDefault="00E05953" w:rsidP="00E05953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11CDE9E3" w14:textId="4AF84F42" w:rsidR="00E05953" w:rsidRPr="006C3622" w:rsidRDefault="00E05953" w:rsidP="00E05953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E84E5A" w:rsidRPr="006C3622" w14:paraId="002518E8" w14:textId="77777777" w:rsidTr="00EC3DC3">
        <w:tc>
          <w:tcPr>
            <w:tcW w:w="8926" w:type="dxa"/>
            <w:shd w:val="clear" w:color="auto" w:fill="FEF0CD" w:themeFill="accent3" w:themeFillTint="33"/>
          </w:tcPr>
          <w:p w14:paraId="544BEF38" w14:textId="08776FA9" w:rsidR="00E84E5A" w:rsidRDefault="00E84E5A" w:rsidP="00E0595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E84E5A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69036DB9" wp14:editId="43954F6A">
                  <wp:extent cx="1514686" cy="1800476"/>
                  <wp:effectExtent l="0" t="0" r="9525" b="9525"/>
                  <wp:docPr id="59288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8878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E5A" w:rsidRPr="006C3622" w14:paraId="2518578B" w14:textId="77777777" w:rsidTr="00EC3DC3">
        <w:tc>
          <w:tcPr>
            <w:tcW w:w="8926" w:type="dxa"/>
            <w:shd w:val="clear" w:color="auto" w:fill="FEF0CD" w:themeFill="accent3" w:themeFillTint="33"/>
          </w:tcPr>
          <w:p w14:paraId="07096453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E4 Query Two</w:t>
            </w:r>
          </w:p>
          <w:p w14:paraId="0E5A73BC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8: Using Conversion Functions</w:t>
            </w:r>
          </w:p>
          <w:p w14:paraId="3F16B3E3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This query selects distinct player names and their overall ratings by joining onto the player_attributes table.</w:t>
            </w:r>
          </w:p>
          <w:p w14:paraId="64FFD4F8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--It uses a case statement to classify the players into rating tiers based on their overall ratings.</w:t>
            </w:r>
          </w:p>
          <w:p w14:paraId="459A0F33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query uses a conversion function as it converts the data type of the player name from text to varchar, so that it can be selected as distinct.</w:t>
            </w:r>
          </w:p>
          <w:p w14:paraId="424600F4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overall_rating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129F59EC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CASE</w:t>
            </w:r>
          </w:p>
          <w:p w14:paraId="06497EF1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90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'Goats (OVR 90+'</w:t>
            </w:r>
          </w:p>
          <w:p w14:paraId="4C978C9C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85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'Professionals (OVR 85-89)'</w:t>
            </w:r>
          </w:p>
          <w:p w14:paraId="6CFA2B30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75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'Rising Stars (OVR 75-84)'</w:t>
            </w:r>
          </w:p>
          <w:p w14:paraId="5457CD91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overall_rating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65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'Average (OVR 65-74)'</w:t>
            </w:r>
          </w:p>
          <w:p w14:paraId="47761AB4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'Flops (OVR UNDER 65)'</w:t>
            </w:r>
          </w:p>
          <w:p w14:paraId="18EB3BDE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player_rating</w:t>
            </w:r>
          </w:p>
          <w:p w14:paraId="13646A46" w14:textId="77777777" w:rsidR="007509F8" w:rsidRDefault="007509F8" w:rsidP="007509F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</w:p>
          <w:p w14:paraId="06067C2B" w14:textId="77777777" w:rsidR="00E84E5A" w:rsidRDefault="007509F8" w:rsidP="007509F8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player_attributes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player_api_id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>player_api_id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72403AB0" w14:textId="0E4DC2DE" w:rsidR="007509F8" w:rsidRPr="00E84E5A" w:rsidRDefault="007509F8" w:rsidP="007509F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7509F8" w:rsidRPr="006C3622" w14:paraId="6D7FD8FF" w14:textId="77777777" w:rsidTr="00EC3DC3">
        <w:tc>
          <w:tcPr>
            <w:tcW w:w="8926" w:type="dxa"/>
            <w:shd w:val="clear" w:color="auto" w:fill="FEF0CD" w:themeFill="accent3" w:themeFillTint="33"/>
          </w:tcPr>
          <w:p w14:paraId="50126A2B" w14:textId="5E49AC08" w:rsidR="007509F8" w:rsidRDefault="0077137D" w:rsidP="007509F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77137D">
              <w:rPr>
                <w:rFonts w:ascii="Consolas" w:hAnsi="Consolas" w:cs="Consolas"/>
                <w:noProof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4B59AA17" wp14:editId="0066706C">
                  <wp:extent cx="2969238" cy="2048608"/>
                  <wp:effectExtent l="0" t="0" r="3175" b="8890"/>
                  <wp:docPr id="370045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04569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389" cy="205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E7E5D8" w14:textId="77777777" w:rsidR="0004330C" w:rsidRDefault="0004330C" w:rsidP="00E64B31"/>
    <w:p w14:paraId="2DF9100C" w14:textId="77777777" w:rsidR="0004330C" w:rsidRPr="00E64B31" w:rsidRDefault="0004330C" w:rsidP="00E64B31"/>
    <w:p w14:paraId="424E064E" w14:textId="6FB02C6F" w:rsidR="00AD0831" w:rsidRDefault="00AD0831" w:rsidP="00AD0831">
      <w:pPr>
        <w:pStyle w:val="Heading3"/>
        <w:rPr>
          <w:rFonts w:ascii="Calibri" w:hAnsi="Calibri" w:cs="Calibri"/>
        </w:rPr>
      </w:pPr>
      <w:bookmarkStart w:id="35" w:name="_Toc196481775"/>
      <w:r w:rsidRPr="006C3622">
        <w:rPr>
          <w:rFonts w:ascii="Calibri" w:hAnsi="Calibri" w:cs="Calibri"/>
        </w:rPr>
        <w:lastRenderedPageBreak/>
        <w:t xml:space="preserve">DEMO </w:t>
      </w:r>
      <w:r>
        <w:rPr>
          <w:rFonts w:ascii="Calibri" w:hAnsi="Calibri" w:cs="Calibri"/>
        </w:rPr>
        <w:t>3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Using Logical Functions</w:t>
      </w:r>
      <w:bookmarkEnd w:id="35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3E6B8E" w:rsidRPr="006C3622" w14:paraId="3AD81570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5136B55A" w14:textId="77777777" w:rsidR="003E6B8E" w:rsidRPr="006C3622" w:rsidRDefault="003E6B8E" w:rsidP="005747D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3E6B8E" w:rsidRPr="006C3622" w14:paraId="6B68168F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732E7E8D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F1 Query One</w:t>
            </w:r>
          </w:p>
          <w:p w14:paraId="59B9D944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8: Using Logical Functions</w:t>
            </w:r>
          </w:p>
          <w:p w14:paraId="49D0D919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The query selects a list of matches from the match table displaying the ids of the home and away teams,</w:t>
            </w:r>
          </w:p>
          <w:p w14:paraId="6C25744A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--the matchIds; creates a result row based on the final score using IIF() logic.</w:t>
            </w:r>
          </w:p>
          <w:p w14:paraId="73EB1D69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home_team_api_id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away_team_api_id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match_id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1DD43FF4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IIF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'Home Team Won'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72A64263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IIF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home_team_goal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away_team_goal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'Away Team Won'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'Draw'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</w:p>
          <w:p w14:paraId="6F4DCC7E" w14:textId="77777777" w:rsidR="00C20020" w:rsidRDefault="00C20020" w:rsidP="00C200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Result</w:t>
            </w:r>
          </w:p>
          <w:p w14:paraId="02A5EF62" w14:textId="77777777" w:rsidR="003E6B8E" w:rsidRDefault="00C20020" w:rsidP="00C20020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match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2624C361" w14:textId="16AAF9C8" w:rsidR="00C20020" w:rsidRPr="006C3622" w:rsidRDefault="00C20020" w:rsidP="00C20020">
            <w:pPr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C20020" w:rsidRPr="006C3622" w14:paraId="2DA575FA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6D3F3A1E" w14:textId="0698197F" w:rsidR="00C20020" w:rsidRDefault="00F0524C" w:rsidP="00C20020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F0524C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drawing>
                <wp:inline distT="0" distB="0" distL="0" distR="0" wp14:anchorId="1416C90C" wp14:editId="5B9DDCF3">
                  <wp:extent cx="3280020" cy="2347546"/>
                  <wp:effectExtent l="0" t="0" r="0" b="0"/>
                  <wp:docPr id="1250998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99805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479" cy="2350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24C" w:rsidRPr="006C3622" w14:paraId="1E13028C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5DCAD1E1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--Demo F1 Query Two</w:t>
            </w:r>
          </w:p>
          <w:p w14:paraId="48E29C66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--Module 8: Using Logical Functions</w:t>
            </w:r>
          </w:p>
          <w:p w14:paraId="3896D1F7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--Description: The query selects the player names from the player table and splits them into first and last names using string functions.</w:t>
            </w:r>
          </w:p>
          <w:p w14:paraId="0D01D390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SUBSTRING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CHARINDEX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1A1E0532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SUBSTRING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</w:p>
          <w:p w14:paraId="0CBA0664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)),</w:t>
            </w:r>
          </w:p>
          <w:p w14:paraId="5793D8C8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CHARINDEX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</w:p>
          <w:p w14:paraId="5DF0622C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CHARINDEX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)))</w:t>
            </w:r>
          </w:p>
          <w:p w14:paraId="69F312F0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last_name</w:t>
            </w:r>
          </w:p>
          <w:p w14:paraId="2D2A830A" w14:textId="77777777" w:rsidR="008152A6" w:rsidRDefault="008152A6" w:rsidP="008152A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player</w:t>
            </w:r>
          </w:p>
          <w:p w14:paraId="2E41F7A0" w14:textId="77777777" w:rsidR="00F0524C" w:rsidRDefault="008152A6" w:rsidP="008152A6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CHARINDEX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GB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player_name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)))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;</w:t>
            </w:r>
          </w:p>
          <w:p w14:paraId="6BD9D025" w14:textId="52F1E827" w:rsidR="008152A6" w:rsidRPr="00F0524C" w:rsidRDefault="008152A6" w:rsidP="008152A6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</w:p>
        </w:tc>
      </w:tr>
      <w:tr w:rsidR="008152A6" w:rsidRPr="006C3622" w14:paraId="525CB82C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39B791AF" w14:textId="7053AFBD" w:rsidR="008152A6" w:rsidRDefault="009E40B4" w:rsidP="008152A6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</w:pPr>
            <w:r w:rsidRPr="009E40B4"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5589C604" wp14:editId="68CC5408">
                  <wp:extent cx="1597125" cy="2391507"/>
                  <wp:effectExtent l="0" t="0" r="3175" b="8890"/>
                  <wp:docPr id="1402923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92334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510" cy="239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16F4E" w14:textId="77777777" w:rsidR="00AD0831" w:rsidRDefault="00AD0831" w:rsidP="00AD0831">
      <w:pPr>
        <w:pStyle w:val="Heading3"/>
        <w:rPr>
          <w:rFonts w:ascii="Calibri" w:hAnsi="Calibri" w:cs="Calibri"/>
        </w:rPr>
      </w:pPr>
    </w:p>
    <w:p w14:paraId="65DF0C8A" w14:textId="6CD09847" w:rsidR="00AD0831" w:rsidRDefault="00AD0831" w:rsidP="00AD0831">
      <w:pPr>
        <w:pStyle w:val="Heading3"/>
        <w:rPr>
          <w:rFonts w:ascii="Calibri" w:hAnsi="Calibri" w:cs="Calibri"/>
        </w:rPr>
      </w:pPr>
      <w:bookmarkStart w:id="36" w:name="_Toc196481776"/>
      <w:r w:rsidRPr="006C3622">
        <w:rPr>
          <w:rFonts w:ascii="Calibri" w:hAnsi="Calibri" w:cs="Calibri"/>
        </w:rPr>
        <w:t xml:space="preserve">DEMO </w:t>
      </w:r>
      <w:r>
        <w:rPr>
          <w:rFonts w:ascii="Calibri" w:hAnsi="Calibri" w:cs="Calibri"/>
        </w:rPr>
        <w:t>4</w:t>
      </w:r>
      <w:r w:rsidRPr="006C3622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Using Funct</w:t>
      </w:r>
      <w:r w:rsidR="006036E0">
        <w:rPr>
          <w:rFonts w:ascii="Calibri" w:hAnsi="Calibri" w:cs="Calibri"/>
        </w:rPr>
        <w:t>i</w:t>
      </w:r>
      <w:r>
        <w:rPr>
          <w:rFonts w:ascii="Calibri" w:hAnsi="Calibri" w:cs="Calibri"/>
        </w:rPr>
        <w:t>ons to Work with NULL</w:t>
      </w:r>
      <w:bookmarkEnd w:id="36"/>
    </w:p>
    <w:tbl>
      <w:tblPr>
        <w:tblStyle w:val="TableGrid"/>
        <w:tblW w:w="8926" w:type="dxa"/>
        <w:shd w:val="clear" w:color="auto" w:fill="FEF0CD" w:themeFill="accent3" w:themeFillTint="33"/>
        <w:tblLook w:val="04A0" w:firstRow="1" w:lastRow="0" w:firstColumn="1" w:lastColumn="0" w:noHBand="0" w:noVBand="1"/>
      </w:tblPr>
      <w:tblGrid>
        <w:gridCol w:w="8926"/>
      </w:tblGrid>
      <w:tr w:rsidR="003E6B8E" w:rsidRPr="006C3622" w14:paraId="5AAC1E06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355A0CDC" w14:textId="77777777" w:rsidR="003E6B8E" w:rsidRPr="006C3622" w:rsidRDefault="003E6B8E" w:rsidP="005747D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C3622">
              <w:rPr>
                <w:rFonts w:ascii="Calibri" w:hAnsi="Calibri" w:cs="Calibri"/>
                <w:b/>
                <w:bCs/>
                <w:sz w:val="24"/>
                <w:szCs w:val="24"/>
              </w:rPr>
              <w:t>TSQL Demo Code Evidence/Results in SSMS</w:t>
            </w:r>
          </w:p>
        </w:tc>
      </w:tr>
      <w:tr w:rsidR="003E6B8E" w:rsidRPr="006C3622" w14:paraId="57E9300F" w14:textId="77777777" w:rsidTr="005747DB">
        <w:tc>
          <w:tcPr>
            <w:tcW w:w="8926" w:type="dxa"/>
            <w:shd w:val="clear" w:color="auto" w:fill="FEF0CD" w:themeFill="accent3" w:themeFillTint="33"/>
          </w:tcPr>
          <w:p w14:paraId="68AD3578" w14:textId="51F17681" w:rsidR="003E6B8E" w:rsidRPr="006C3622" w:rsidRDefault="0038470F" w:rsidP="0038470F">
            <w:pPr>
              <w:tabs>
                <w:tab w:val="left" w:pos="1551"/>
              </w:tabs>
              <w:adjustRightInd w:val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ab/>
            </w:r>
          </w:p>
        </w:tc>
      </w:tr>
    </w:tbl>
    <w:p w14:paraId="38F0E4CC" w14:textId="77777777" w:rsidR="00AD0831" w:rsidRPr="002553A2" w:rsidRDefault="00AD0831" w:rsidP="00AD0831"/>
    <w:p w14:paraId="0C8637B6" w14:textId="77777777" w:rsidR="00AD0831" w:rsidRPr="00AA3739" w:rsidRDefault="00AD0831" w:rsidP="00AD0831"/>
    <w:p w14:paraId="1413ED2E" w14:textId="77777777" w:rsidR="00AD0831" w:rsidRPr="00AD4FAD" w:rsidRDefault="00AD0831" w:rsidP="00AD0831"/>
    <w:p w14:paraId="5B7EA9B1" w14:textId="77777777" w:rsidR="00AD0831" w:rsidRPr="00185614" w:rsidRDefault="00AD0831" w:rsidP="00AD0831"/>
    <w:p w14:paraId="422DD81C" w14:textId="77777777" w:rsidR="006F6446" w:rsidRPr="006C3622" w:rsidRDefault="006F6446" w:rsidP="006F6446">
      <w:pPr>
        <w:rPr>
          <w:rFonts w:ascii="Calibri" w:hAnsi="Calibri" w:cs="Calibri"/>
        </w:rPr>
      </w:pPr>
    </w:p>
    <w:sectPr w:rsidR="006F6446" w:rsidRPr="006C3622" w:rsidSect="00C8610B">
      <w:footerReference w:type="default" r:id="rId6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F4F61" w14:textId="77777777" w:rsidR="007F3410" w:rsidRDefault="007F3410" w:rsidP="00C6554A">
      <w:pPr>
        <w:spacing w:before="0" w:after="0" w:line="240" w:lineRule="auto"/>
      </w:pPr>
      <w:r>
        <w:separator/>
      </w:r>
    </w:p>
  </w:endnote>
  <w:endnote w:type="continuationSeparator" w:id="0">
    <w:p w14:paraId="7D2F93D9" w14:textId="77777777" w:rsidR="007F3410" w:rsidRDefault="007F341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6BD81" w14:textId="53ACEC45" w:rsidR="00A10C55" w:rsidRPr="002F6C07" w:rsidRDefault="0038470F" w:rsidP="002F6C07">
    <w:pPr>
      <w:pStyle w:val="Footer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right" w:pos="8306"/>
      </w:tabs>
      <w:jc w:val="left"/>
      <w:rPr>
        <w:rFonts w:ascii="Calibri" w:hAnsi="Calibri" w:cs="Calibri"/>
      </w:rPr>
    </w:pPr>
    <w:sdt>
      <w:sdtPr>
        <w:rPr>
          <w:rFonts w:ascii="Calibri" w:hAnsi="Calibri" w:cs="Calibri"/>
        </w:rPr>
        <w:id w:val="872351588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Calibri" w:hAnsi="Calibri" w:cs="Calibri"/>
            </w:r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r w:rsidR="001B6EEA" w:rsidRPr="002F6C07">
              <w:rPr>
                <w:rFonts w:ascii="Calibri" w:hAnsi="Calibri" w:cs="Calibri"/>
                <w:lang w:val="en-GB"/>
              </w:rPr>
              <w:t>SD ICA – TSQL Querying</w:t>
            </w:r>
            <w:r w:rsidR="001B6EEA" w:rsidRPr="002F6C07">
              <w:rPr>
                <w:rFonts w:ascii="Calibri" w:hAnsi="Calibri" w:cs="Calibri"/>
                <w:lang w:val="en-GB"/>
              </w:rPr>
              <w:tab/>
            </w:r>
            <w:r w:rsidR="001B6EEA" w:rsidRPr="002F6C07">
              <w:rPr>
                <w:rFonts w:ascii="Calibri" w:hAnsi="Calibri" w:cs="Calibri"/>
                <w:lang w:val="en-GB"/>
              </w:rPr>
              <w:tab/>
              <w:t>Carl BAINES</w:t>
            </w:r>
            <w:r w:rsidR="001B6EEA" w:rsidRPr="002F6C07">
              <w:rPr>
                <w:rFonts w:ascii="Calibri" w:hAnsi="Calibri" w:cs="Calibri"/>
                <w:lang w:val="en-GB"/>
              </w:rPr>
              <w:tab/>
            </w:r>
            <w:r w:rsidR="001B6EEA" w:rsidRPr="002F6C07">
              <w:rPr>
                <w:rFonts w:ascii="Calibri" w:hAnsi="Calibri" w:cs="Calibri"/>
                <w:lang w:val="en-GB"/>
              </w:rPr>
              <w:tab/>
            </w:r>
          </w:sdtContent>
        </w:sdt>
      </w:sdtContent>
    </w:sdt>
    <w:r w:rsidR="002F6C07" w:rsidRPr="002F6C07">
      <w:rPr>
        <w:rFonts w:ascii="Calibri" w:hAnsi="Calibri" w:cs="Calibri"/>
      </w:rPr>
      <w:tab/>
      <w:t xml:space="preserve">Page </w:t>
    </w:r>
    <w:r w:rsidR="002F6C07" w:rsidRPr="002F6C07">
      <w:rPr>
        <w:rFonts w:ascii="Calibri" w:hAnsi="Calibri" w:cs="Calibri"/>
        <w:b/>
        <w:bCs/>
        <w:sz w:val="24"/>
        <w:szCs w:val="24"/>
      </w:rPr>
      <w:fldChar w:fldCharType="begin"/>
    </w:r>
    <w:r w:rsidR="002F6C07" w:rsidRPr="002F6C07">
      <w:rPr>
        <w:rFonts w:ascii="Calibri" w:hAnsi="Calibri" w:cs="Calibri"/>
        <w:b/>
        <w:bCs/>
      </w:rPr>
      <w:instrText xml:space="preserve"> PAGE </w:instrText>
    </w:r>
    <w:r w:rsidR="002F6C07" w:rsidRPr="002F6C07">
      <w:rPr>
        <w:rFonts w:ascii="Calibri" w:hAnsi="Calibri" w:cs="Calibri"/>
        <w:b/>
        <w:bCs/>
        <w:sz w:val="24"/>
        <w:szCs w:val="24"/>
      </w:rPr>
      <w:fldChar w:fldCharType="separate"/>
    </w:r>
    <w:r w:rsidR="002F6C07" w:rsidRPr="002F6C07">
      <w:rPr>
        <w:rFonts w:ascii="Calibri" w:hAnsi="Calibri" w:cs="Calibri"/>
        <w:b/>
        <w:bCs/>
        <w:sz w:val="24"/>
        <w:szCs w:val="24"/>
      </w:rPr>
      <w:t>9</w:t>
    </w:r>
    <w:r w:rsidR="002F6C07" w:rsidRPr="002F6C07">
      <w:rPr>
        <w:rFonts w:ascii="Calibri" w:hAnsi="Calibri" w:cs="Calibri"/>
        <w:b/>
        <w:bCs/>
        <w:sz w:val="24"/>
        <w:szCs w:val="24"/>
      </w:rPr>
      <w:fldChar w:fldCharType="end"/>
    </w:r>
    <w:r w:rsidR="002F6C07" w:rsidRPr="002F6C07">
      <w:rPr>
        <w:rFonts w:ascii="Calibri" w:hAnsi="Calibri" w:cs="Calibri"/>
      </w:rPr>
      <w:t xml:space="preserve"> of </w:t>
    </w:r>
    <w:r w:rsidR="002F6C07" w:rsidRPr="002F6C07">
      <w:rPr>
        <w:rFonts w:ascii="Calibri" w:hAnsi="Calibri" w:cs="Calibri"/>
        <w:b/>
        <w:bCs/>
        <w:sz w:val="24"/>
        <w:szCs w:val="24"/>
      </w:rPr>
      <w:fldChar w:fldCharType="begin"/>
    </w:r>
    <w:r w:rsidR="002F6C07" w:rsidRPr="002F6C07">
      <w:rPr>
        <w:rFonts w:ascii="Calibri" w:hAnsi="Calibri" w:cs="Calibri"/>
        <w:b/>
        <w:bCs/>
      </w:rPr>
      <w:instrText xml:space="preserve"> NUMPAGES  </w:instrText>
    </w:r>
    <w:r w:rsidR="002F6C07" w:rsidRPr="002F6C07">
      <w:rPr>
        <w:rFonts w:ascii="Calibri" w:hAnsi="Calibri" w:cs="Calibri"/>
        <w:b/>
        <w:bCs/>
        <w:sz w:val="24"/>
        <w:szCs w:val="24"/>
      </w:rPr>
      <w:fldChar w:fldCharType="separate"/>
    </w:r>
    <w:r w:rsidR="002F6C07" w:rsidRPr="002F6C07">
      <w:rPr>
        <w:rFonts w:ascii="Calibri" w:hAnsi="Calibri" w:cs="Calibri"/>
        <w:b/>
        <w:bCs/>
        <w:sz w:val="24"/>
        <w:szCs w:val="24"/>
      </w:rPr>
      <w:t>9</w:t>
    </w:r>
    <w:r w:rsidR="002F6C07" w:rsidRPr="002F6C07">
      <w:rPr>
        <w:rFonts w:ascii="Calibri" w:hAnsi="Calibri" w:cs="Calibri"/>
        <w:b/>
        <w:bCs/>
        <w:sz w:val="24"/>
        <w:szCs w:val="24"/>
      </w:rPr>
      <w:fldChar w:fldCharType="end"/>
    </w:r>
  </w:p>
  <w:p w14:paraId="2DD28D08" w14:textId="0173E5E0" w:rsidR="00A10C55" w:rsidRPr="00A10C55" w:rsidRDefault="00A10C55">
    <w:pPr>
      <w:pStyle w:val="Footer"/>
      <w:rPr>
        <w:rFonts w:ascii="Calibri" w:hAnsi="Calibri"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23F96" w14:textId="77777777" w:rsidR="007F3410" w:rsidRDefault="007F341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FDAF48D" w14:textId="77777777" w:rsidR="007F3410" w:rsidRDefault="007F341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8BC2047"/>
    <w:multiLevelType w:val="hybridMultilevel"/>
    <w:tmpl w:val="04DA70BE"/>
    <w:lvl w:ilvl="0" w:tplc="A63E0D20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06268529">
    <w:abstractNumId w:val="9"/>
  </w:num>
  <w:num w:numId="2" w16cid:durableId="1902134544">
    <w:abstractNumId w:val="8"/>
  </w:num>
  <w:num w:numId="3" w16cid:durableId="992947795">
    <w:abstractNumId w:val="8"/>
  </w:num>
  <w:num w:numId="4" w16cid:durableId="1550918529">
    <w:abstractNumId w:val="9"/>
  </w:num>
  <w:num w:numId="5" w16cid:durableId="343749424">
    <w:abstractNumId w:val="13"/>
  </w:num>
  <w:num w:numId="6" w16cid:durableId="2041737084">
    <w:abstractNumId w:val="10"/>
  </w:num>
  <w:num w:numId="7" w16cid:durableId="2034332542">
    <w:abstractNumId w:val="11"/>
  </w:num>
  <w:num w:numId="8" w16cid:durableId="14384459">
    <w:abstractNumId w:val="7"/>
  </w:num>
  <w:num w:numId="9" w16cid:durableId="1119761923">
    <w:abstractNumId w:val="6"/>
  </w:num>
  <w:num w:numId="10" w16cid:durableId="1785228052">
    <w:abstractNumId w:val="5"/>
  </w:num>
  <w:num w:numId="11" w16cid:durableId="947808734">
    <w:abstractNumId w:val="4"/>
  </w:num>
  <w:num w:numId="12" w16cid:durableId="347872572">
    <w:abstractNumId w:val="3"/>
  </w:num>
  <w:num w:numId="13" w16cid:durableId="246815716">
    <w:abstractNumId w:val="2"/>
  </w:num>
  <w:num w:numId="14" w16cid:durableId="351877109">
    <w:abstractNumId w:val="1"/>
  </w:num>
  <w:num w:numId="15" w16cid:durableId="1540972125">
    <w:abstractNumId w:val="0"/>
  </w:num>
  <w:num w:numId="16" w16cid:durableId="3949373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A83"/>
    <w:rsid w:val="00000D15"/>
    <w:rsid w:val="00010F15"/>
    <w:rsid w:val="000269D1"/>
    <w:rsid w:val="00027D94"/>
    <w:rsid w:val="0003451E"/>
    <w:rsid w:val="00037834"/>
    <w:rsid w:val="00041111"/>
    <w:rsid w:val="0004330C"/>
    <w:rsid w:val="000548D1"/>
    <w:rsid w:val="000622FB"/>
    <w:rsid w:val="00073A4D"/>
    <w:rsid w:val="0008319E"/>
    <w:rsid w:val="000911E8"/>
    <w:rsid w:val="000A3255"/>
    <w:rsid w:val="000B0A08"/>
    <w:rsid w:val="000B172E"/>
    <w:rsid w:val="000C7FA4"/>
    <w:rsid w:val="000D0CA8"/>
    <w:rsid w:val="000E6B00"/>
    <w:rsid w:val="000F19F1"/>
    <w:rsid w:val="000F30DF"/>
    <w:rsid w:val="000F6BE8"/>
    <w:rsid w:val="000F7658"/>
    <w:rsid w:val="001061B9"/>
    <w:rsid w:val="00107153"/>
    <w:rsid w:val="0011446B"/>
    <w:rsid w:val="00121492"/>
    <w:rsid w:val="001254EE"/>
    <w:rsid w:val="00135780"/>
    <w:rsid w:val="00150790"/>
    <w:rsid w:val="00162433"/>
    <w:rsid w:val="00185614"/>
    <w:rsid w:val="001879DB"/>
    <w:rsid w:val="00190994"/>
    <w:rsid w:val="001912B0"/>
    <w:rsid w:val="0019196C"/>
    <w:rsid w:val="001A0F61"/>
    <w:rsid w:val="001B6B1F"/>
    <w:rsid w:val="001B6EEA"/>
    <w:rsid w:val="001D0F4B"/>
    <w:rsid w:val="001F09A4"/>
    <w:rsid w:val="001F647B"/>
    <w:rsid w:val="00203DB4"/>
    <w:rsid w:val="00210341"/>
    <w:rsid w:val="00221D6C"/>
    <w:rsid w:val="00232ECC"/>
    <w:rsid w:val="0024232A"/>
    <w:rsid w:val="00243FAE"/>
    <w:rsid w:val="00254065"/>
    <w:rsid w:val="002553A2"/>
    <w:rsid w:val="002554CD"/>
    <w:rsid w:val="002579E3"/>
    <w:rsid w:val="002647FB"/>
    <w:rsid w:val="00266987"/>
    <w:rsid w:val="0028775F"/>
    <w:rsid w:val="00291C7C"/>
    <w:rsid w:val="00293B83"/>
    <w:rsid w:val="00296CA5"/>
    <w:rsid w:val="002A0A41"/>
    <w:rsid w:val="002A2F39"/>
    <w:rsid w:val="002B4048"/>
    <w:rsid w:val="002B4294"/>
    <w:rsid w:val="002B495E"/>
    <w:rsid w:val="002B79E4"/>
    <w:rsid w:val="002C2799"/>
    <w:rsid w:val="002C3ADC"/>
    <w:rsid w:val="002D347A"/>
    <w:rsid w:val="002D4D09"/>
    <w:rsid w:val="002D76EE"/>
    <w:rsid w:val="002E4F9D"/>
    <w:rsid w:val="002E5A9D"/>
    <w:rsid w:val="002F112A"/>
    <w:rsid w:val="002F4A83"/>
    <w:rsid w:val="002F6C07"/>
    <w:rsid w:val="00310108"/>
    <w:rsid w:val="003110D5"/>
    <w:rsid w:val="003111B1"/>
    <w:rsid w:val="003132F1"/>
    <w:rsid w:val="00325477"/>
    <w:rsid w:val="00331237"/>
    <w:rsid w:val="00333D0D"/>
    <w:rsid w:val="00334D78"/>
    <w:rsid w:val="0033727C"/>
    <w:rsid w:val="00347DB5"/>
    <w:rsid w:val="0035163B"/>
    <w:rsid w:val="00352711"/>
    <w:rsid w:val="00361F0B"/>
    <w:rsid w:val="0036319C"/>
    <w:rsid w:val="00364E5C"/>
    <w:rsid w:val="00370319"/>
    <w:rsid w:val="00373E69"/>
    <w:rsid w:val="0038470F"/>
    <w:rsid w:val="00397257"/>
    <w:rsid w:val="003A4957"/>
    <w:rsid w:val="003A5761"/>
    <w:rsid w:val="003A5815"/>
    <w:rsid w:val="003B787A"/>
    <w:rsid w:val="003C386C"/>
    <w:rsid w:val="003C5ED7"/>
    <w:rsid w:val="003C7861"/>
    <w:rsid w:val="003D3C54"/>
    <w:rsid w:val="003D6D0E"/>
    <w:rsid w:val="003E2CE9"/>
    <w:rsid w:val="003E6B8E"/>
    <w:rsid w:val="003F72E0"/>
    <w:rsid w:val="004172FA"/>
    <w:rsid w:val="004323D6"/>
    <w:rsid w:val="00446F79"/>
    <w:rsid w:val="00450C5F"/>
    <w:rsid w:val="0046522A"/>
    <w:rsid w:val="00470200"/>
    <w:rsid w:val="00475DD4"/>
    <w:rsid w:val="00476A2A"/>
    <w:rsid w:val="004827E4"/>
    <w:rsid w:val="00482940"/>
    <w:rsid w:val="00484293"/>
    <w:rsid w:val="00493499"/>
    <w:rsid w:val="004A0907"/>
    <w:rsid w:val="004A41FF"/>
    <w:rsid w:val="004B56BF"/>
    <w:rsid w:val="004B7011"/>
    <w:rsid w:val="004C049F"/>
    <w:rsid w:val="005000E2"/>
    <w:rsid w:val="0053031F"/>
    <w:rsid w:val="005315FD"/>
    <w:rsid w:val="00531612"/>
    <w:rsid w:val="005407D7"/>
    <w:rsid w:val="00553712"/>
    <w:rsid w:val="005544EF"/>
    <w:rsid w:val="0056038C"/>
    <w:rsid w:val="00584F6F"/>
    <w:rsid w:val="005906A8"/>
    <w:rsid w:val="005A0955"/>
    <w:rsid w:val="005A7B75"/>
    <w:rsid w:val="005B1CF1"/>
    <w:rsid w:val="005B5C12"/>
    <w:rsid w:val="005B6543"/>
    <w:rsid w:val="005D7E7D"/>
    <w:rsid w:val="005E5827"/>
    <w:rsid w:val="005F33A6"/>
    <w:rsid w:val="005F7FB0"/>
    <w:rsid w:val="006036E0"/>
    <w:rsid w:val="006050C0"/>
    <w:rsid w:val="00624D0B"/>
    <w:rsid w:val="006312FA"/>
    <w:rsid w:val="00644995"/>
    <w:rsid w:val="00644B50"/>
    <w:rsid w:val="006534F6"/>
    <w:rsid w:val="006965E1"/>
    <w:rsid w:val="006A3CE7"/>
    <w:rsid w:val="006A6E55"/>
    <w:rsid w:val="006A76CC"/>
    <w:rsid w:val="006B22CB"/>
    <w:rsid w:val="006C19CC"/>
    <w:rsid w:val="006C3622"/>
    <w:rsid w:val="006C50D9"/>
    <w:rsid w:val="006D401D"/>
    <w:rsid w:val="006F0AD8"/>
    <w:rsid w:val="006F3E4A"/>
    <w:rsid w:val="006F6446"/>
    <w:rsid w:val="00702E4C"/>
    <w:rsid w:val="007211A9"/>
    <w:rsid w:val="00725533"/>
    <w:rsid w:val="007509F8"/>
    <w:rsid w:val="007518FB"/>
    <w:rsid w:val="0075794C"/>
    <w:rsid w:val="0076013D"/>
    <w:rsid w:val="00762768"/>
    <w:rsid w:val="00766456"/>
    <w:rsid w:val="0077137D"/>
    <w:rsid w:val="007747C6"/>
    <w:rsid w:val="00797D93"/>
    <w:rsid w:val="007A18F9"/>
    <w:rsid w:val="007A3F5E"/>
    <w:rsid w:val="007A539F"/>
    <w:rsid w:val="007A7B6E"/>
    <w:rsid w:val="007B0B09"/>
    <w:rsid w:val="007B1D73"/>
    <w:rsid w:val="007B2B4F"/>
    <w:rsid w:val="007D2EDF"/>
    <w:rsid w:val="007D6AC5"/>
    <w:rsid w:val="007E178A"/>
    <w:rsid w:val="007E3B62"/>
    <w:rsid w:val="007F3410"/>
    <w:rsid w:val="00805729"/>
    <w:rsid w:val="008152A6"/>
    <w:rsid w:val="008173A4"/>
    <w:rsid w:val="00832A98"/>
    <w:rsid w:val="00832E55"/>
    <w:rsid w:val="00837FD8"/>
    <w:rsid w:val="008746FA"/>
    <w:rsid w:val="00874B67"/>
    <w:rsid w:val="008844A6"/>
    <w:rsid w:val="0089796F"/>
    <w:rsid w:val="008B3D0A"/>
    <w:rsid w:val="008C4F2D"/>
    <w:rsid w:val="008D114B"/>
    <w:rsid w:val="008D787D"/>
    <w:rsid w:val="008E040B"/>
    <w:rsid w:val="008F5883"/>
    <w:rsid w:val="00931B98"/>
    <w:rsid w:val="00935603"/>
    <w:rsid w:val="00937EBA"/>
    <w:rsid w:val="00955DB5"/>
    <w:rsid w:val="00976BD8"/>
    <w:rsid w:val="009A2359"/>
    <w:rsid w:val="009A42DC"/>
    <w:rsid w:val="009A733F"/>
    <w:rsid w:val="009B28EB"/>
    <w:rsid w:val="009B585E"/>
    <w:rsid w:val="009C5F16"/>
    <w:rsid w:val="009D0040"/>
    <w:rsid w:val="009E40B4"/>
    <w:rsid w:val="009F1992"/>
    <w:rsid w:val="009F6B4F"/>
    <w:rsid w:val="00A10C55"/>
    <w:rsid w:val="00A15071"/>
    <w:rsid w:val="00A40995"/>
    <w:rsid w:val="00A424F7"/>
    <w:rsid w:val="00A463D4"/>
    <w:rsid w:val="00A6431D"/>
    <w:rsid w:val="00A727C5"/>
    <w:rsid w:val="00A845C3"/>
    <w:rsid w:val="00A92F41"/>
    <w:rsid w:val="00AA30D7"/>
    <w:rsid w:val="00AA3739"/>
    <w:rsid w:val="00AA5F48"/>
    <w:rsid w:val="00AA683F"/>
    <w:rsid w:val="00AB3C4D"/>
    <w:rsid w:val="00AC065B"/>
    <w:rsid w:val="00AC3932"/>
    <w:rsid w:val="00AD0831"/>
    <w:rsid w:val="00AD4FAD"/>
    <w:rsid w:val="00AD6196"/>
    <w:rsid w:val="00AE321E"/>
    <w:rsid w:val="00AF3037"/>
    <w:rsid w:val="00B0245F"/>
    <w:rsid w:val="00B02A52"/>
    <w:rsid w:val="00B04022"/>
    <w:rsid w:val="00B103E6"/>
    <w:rsid w:val="00B1432C"/>
    <w:rsid w:val="00B14EFD"/>
    <w:rsid w:val="00B20CE2"/>
    <w:rsid w:val="00B3331F"/>
    <w:rsid w:val="00B66803"/>
    <w:rsid w:val="00B71EC0"/>
    <w:rsid w:val="00B72C95"/>
    <w:rsid w:val="00B7634A"/>
    <w:rsid w:val="00B86DEA"/>
    <w:rsid w:val="00B9086D"/>
    <w:rsid w:val="00BB1431"/>
    <w:rsid w:val="00BE3995"/>
    <w:rsid w:val="00BF5A24"/>
    <w:rsid w:val="00BF6222"/>
    <w:rsid w:val="00C114E4"/>
    <w:rsid w:val="00C20020"/>
    <w:rsid w:val="00C2672A"/>
    <w:rsid w:val="00C314CB"/>
    <w:rsid w:val="00C37AA5"/>
    <w:rsid w:val="00C510B7"/>
    <w:rsid w:val="00C53A1C"/>
    <w:rsid w:val="00C6554A"/>
    <w:rsid w:val="00C6607A"/>
    <w:rsid w:val="00C8020D"/>
    <w:rsid w:val="00C8610B"/>
    <w:rsid w:val="00C902C5"/>
    <w:rsid w:val="00C95F5C"/>
    <w:rsid w:val="00C97F12"/>
    <w:rsid w:val="00CA658B"/>
    <w:rsid w:val="00CA728D"/>
    <w:rsid w:val="00CA7513"/>
    <w:rsid w:val="00CB4A2C"/>
    <w:rsid w:val="00CC2835"/>
    <w:rsid w:val="00CC58D2"/>
    <w:rsid w:val="00CD04F1"/>
    <w:rsid w:val="00CD6C9A"/>
    <w:rsid w:val="00CE1E1D"/>
    <w:rsid w:val="00CE5A3E"/>
    <w:rsid w:val="00CE624B"/>
    <w:rsid w:val="00D20B2E"/>
    <w:rsid w:val="00D22984"/>
    <w:rsid w:val="00D33128"/>
    <w:rsid w:val="00D454B7"/>
    <w:rsid w:val="00D54F3B"/>
    <w:rsid w:val="00D55976"/>
    <w:rsid w:val="00D56E42"/>
    <w:rsid w:val="00D63E8E"/>
    <w:rsid w:val="00D90F69"/>
    <w:rsid w:val="00D943C2"/>
    <w:rsid w:val="00DA22DF"/>
    <w:rsid w:val="00DB325C"/>
    <w:rsid w:val="00DB5AEC"/>
    <w:rsid w:val="00DD559D"/>
    <w:rsid w:val="00DE0676"/>
    <w:rsid w:val="00DE500C"/>
    <w:rsid w:val="00DF0E10"/>
    <w:rsid w:val="00DF1531"/>
    <w:rsid w:val="00DF4F80"/>
    <w:rsid w:val="00E05953"/>
    <w:rsid w:val="00E064AA"/>
    <w:rsid w:val="00E12552"/>
    <w:rsid w:val="00E32509"/>
    <w:rsid w:val="00E33D4D"/>
    <w:rsid w:val="00E54F75"/>
    <w:rsid w:val="00E60470"/>
    <w:rsid w:val="00E625E0"/>
    <w:rsid w:val="00E63260"/>
    <w:rsid w:val="00E64B31"/>
    <w:rsid w:val="00E66E28"/>
    <w:rsid w:val="00E7099D"/>
    <w:rsid w:val="00E7784F"/>
    <w:rsid w:val="00E84E5A"/>
    <w:rsid w:val="00E94BAC"/>
    <w:rsid w:val="00E9689F"/>
    <w:rsid w:val="00E97F29"/>
    <w:rsid w:val="00EA6FD2"/>
    <w:rsid w:val="00EC2890"/>
    <w:rsid w:val="00ED7C44"/>
    <w:rsid w:val="00EE37E9"/>
    <w:rsid w:val="00EE4196"/>
    <w:rsid w:val="00EF5D2C"/>
    <w:rsid w:val="00EF7E31"/>
    <w:rsid w:val="00F0524C"/>
    <w:rsid w:val="00F16B21"/>
    <w:rsid w:val="00F20FD9"/>
    <w:rsid w:val="00F21984"/>
    <w:rsid w:val="00F21B1D"/>
    <w:rsid w:val="00F24DC1"/>
    <w:rsid w:val="00F2531D"/>
    <w:rsid w:val="00F2710E"/>
    <w:rsid w:val="00F33333"/>
    <w:rsid w:val="00F36AC9"/>
    <w:rsid w:val="00F4158F"/>
    <w:rsid w:val="00F51180"/>
    <w:rsid w:val="00F52B14"/>
    <w:rsid w:val="00F70768"/>
    <w:rsid w:val="00F76273"/>
    <w:rsid w:val="00F93A29"/>
    <w:rsid w:val="00F9686C"/>
    <w:rsid w:val="00FA177C"/>
    <w:rsid w:val="00FB6E74"/>
    <w:rsid w:val="00FC6A59"/>
    <w:rsid w:val="00FD5109"/>
    <w:rsid w:val="00FF2797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D1C038"/>
  <w15:chartTrackingRefBased/>
  <w15:docId w15:val="{61231FF8-BF0B-4FAC-8874-4A2C4FF40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B8E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A10C55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A10C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0C55"/>
    <w:pPr>
      <w:spacing w:after="100"/>
      <w:ind w:left="220"/>
    </w:pPr>
  </w:style>
  <w:style w:type="table" w:styleId="TableGrid">
    <w:name w:val="Table Grid"/>
    <w:basedOn w:val="TableNormal"/>
    <w:uiPriority w:val="59"/>
    <w:rsid w:val="00FF5C67"/>
    <w:pPr>
      <w:widowControl w:val="0"/>
      <w:autoSpaceDE w:val="0"/>
      <w:autoSpaceDN w:val="0"/>
      <w:spacing w:before="0" w:after="0" w:line="240" w:lineRule="auto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A3F5E"/>
    <w:pPr>
      <w:spacing w:after="100"/>
      <w:ind w:left="440"/>
    </w:pPr>
  </w:style>
  <w:style w:type="paragraph" w:styleId="ListParagraph">
    <w:name w:val="List Paragraph"/>
    <w:basedOn w:val="Normal"/>
    <w:uiPriority w:val="34"/>
    <w:unhideWhenUsed/>
    <w:qFormat/>
    <w:rsid w:val="00E63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D41B5-BB53-4C0F-B4B8-A2BAF7C3752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3d2115b-a55e-46b6-9df7-b03388ecfc60}" enabled="0" method="" siteId="{43d2115b-a55e-46b6-9df7-b03388ecfc6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1397</TotalTime>
  <Pages>31</Pages>
  <Words>4772</Words>
  <Characters>27201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BAINES, CARL (Student)</dc:creator>
  <cp:keywords/>
  <dc:description/>
  <cp:lastModifiedBy>BAINES, CARL (Student)</cp:lastModifiedBy>
  <cp:revision>304</cp:revision>
  <dcterms:created xsi:type="dcterms:W3CDTF">2025-03-18T11:24:00Z</dcterms:created>
  <dcterms:modified xsi:type="dcterms:W3CDTF">2025-04-25T13:24:00Z</dcterms:modified>
</cp:coreProperties>
</file>